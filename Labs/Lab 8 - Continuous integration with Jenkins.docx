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74A6" w14:textId="264B75C8" w:rsidR="000D5E86" w:rsidRPr="00375E5E" w:rsidRDefault="000D5E86" w:rsidP="000D5E86">
      <w:pPr>
        <w:pStyle w:val="Title"/>
        <w:rPr>
          <w:lang w:val="en-GB"/>
        </w:rPr>
      </w:pPr>
      <w:bookmarkStart w:id="0" w:name="X081b6b6d34b76f32c0742f269ce36dea976fd6a"/>
      <w:r w:rsidRPr="00375E5E">
        <w:rPr>
          <w:lang w:val="en-GB"/>
        </w:rPr>
        <w:t xml:space="preserve">Lab - Continuous Integration with </w:t>
      </w:r>
      <w:r w:rsidR="00020C9D">
        <w:rPr>
          <w:lang w:val="en-GB"/>
        </w:rPr>
        <w:tab/>
      </w:r>
      <w:r w:rsidR="00020C9D">
        <w:rPr>
          <w:lang w:val="en-GB"/>
        </w:rPr>
        <w:tab/>
      </w:r>
      <w:r w:rsidR="00020C9D">
        <w:rPr>
          <w:lang w:val="en-GB"/>
        </w:rPr>
        <w:tab/>
      </w:r>
      <w:r w:rsidR="00020C9D">
        <w:rPr>
          <w:lang w:val="en-GB"/>
        </w:rPr>
        <w:tab/>
      </w:r>
      <w:r w:rsidRPr="00375E5E">
        <w:rPr>
          <w:lang w:val="en-GB"/>
        </w:rPr>
        <w:t>Jenkins</w:t>
      </w:r>
    </w:p>
    <w:p w14:paraId="0391F261" w14:textId="301C672C" w:rsidR="000D5E86" w:rsidRPr="00375E5E" w:rsidRDefault="000D5E86" w:rsidP="000D5E86">
      <w:pPr>
        <w:pStyle w:val="FirstParagraph"/>
      </w:pPr>
      <w:r w:rsidRPr="00375E5E">
        <w:t xml:space="preserve">The Learning Objectives being covered require you to demonstrate you </w:t>
      </w:r>
      <w:r w:rsidR="00683303">
        <w:t>can</w:t>
      </w:r>
      <w:r w:rsidRPr="00375E5E">
        <w:t xml:space="preserve"> work with a Continuous Integration tool.</w:t>
      </w:r>
    </w:p>
    <w:p w14:paraId="110C2BD0" w14:textId="77777777" w:rsidR="000D5E86" w:rsidRPr="00375E5E" w:rsidRDefault="000D5E86" w:rsidP="000D5E86">
      <w:pPr>
        <w:pStyle w:val="FirstParagraph"/>
      </w:pPr>
      <w:r w:rsidRPr="00375E5E">
        <w:t>The project supplied is written in Java, but Jenkins can be set up as a Continuous Integration pipeline for any buildable software.</w:t>
      </w:r>
    </w:p>
    <w:p w14:paraId="1AF9835C" w14:textId="77777777" w:rsidR="000D5E86" w:rsidRPr="00375E5E" w:rsidRDefault="000D5E86" w:rsidP="000D5E86">
      <w:pPr>
        <w:pStyle w:val="Heading1"/>
      </w:pPr>
      <w:bookmarkStart w:id="1" w:name="objectives"/>
      <w:r w:rsidRPr="00375E5E">
        <w:t>Objectives</w:t>
      </w:r>
    </w:p>
    <w:p w14:paraId="71312E1F" w14:textId="77777777" w:rsidR="000D5E86" w:rsidRPr="00375E5E" w:rsidRDefault="000D5E86" w:rsidP="000D5E86">
      <w:pPr>
        <w:pStyle w:val="Compact"/>
      </w:pPr>
      <w:r w:rsidRPr="00375E5E">
        <w:t>To get Jenkins up and running on your system using Tomcat Server</w:t>
      </w:r>
    </w:p>
    <w:p w14:paraId="06C342F7" w14:textId="77777777" w:rsidR="000D5E86" w:rsidRPr="00375E5E" w:rsidRDefault="000D5E86" w:rsidP="000D5E86">
      <w:pPr>
        <w:pStyle w:val="Compact"/>
      </w:pPr>
      <w:r w:rsidRPr="00375E5E">
        <w:t xml:space="preserve">To explore the options Jenkins gives us for connecting to other </w:t>
      </w:r>
      <w:proofErr w:type="gramStart"/>
      <w:r w:rsidRPr="00375E5E">
        <w:t>services</w:t>
      </w:r>
      <w:proofErr w:type="gramEnd"/>
    </w:p>
    <w:p w14:paraId="0BECC032" w14:textId="77777777" w:rsidR="000D5E86" w:rsidRPr="00375E5E" w:rsidRDefault="000D5E86" w:rsidP="000D5E86">
      <w:pPr>
        <w:pStyle w:val="Compact"/>
      </w:pPr>
      <w:r w:rsidRPr="00375E5E">
        <w:t>To explore the Jenkins dashboard</w:t>
      </w:r>
    </w:p>
    <w:p w14:paraId="580D8A9E" w14:textId="4EFCA04F" w:rsidR="000D5E86" w:rsidRPr="00375E5E" w:rsidRDefault="000D5E86" w:rsidP="000D5E86">
      <w:pPr>
        <w:pStyle w:val="Heading1"/>
      </w:pPr>
      <w:bookmarkStart w:id="2" w:name="download-the-latest-version-of-tomcat-9"/>
      <w:bookmarkStart w:id="3" w:name="tooling-downloads"/>
      <w:bookmarkEnd w:id="1"/>
      <w:r w:rsidRPr="00375E5E">
        <w:t>Download the latest version of Tomcat 9</w:t>
      </w:r>
    </w:p>
    <w:p w14:paraId="0EA07C15" w14:textId="62397C00" w:rsidR="003A680A" w:rsidRDefault="003A680A" w:rsidP="000D5E86">
      <w:pPr>
        <w:pStyle w:val="FirstParagraph"/>
      </w:pPr>
      <w:r>
        <w:t>Download the version of Tomcat relevant for your operating system from this page:</w:t>
      </w:r>
    </w:p>
    <w:p w14:paraId="382A2F4A" w14:textId="4FA4E59B" w:rsidR="003A680A" w:rsidRDefault="003A680A" w:rsidP="003A680A">
      <w:pPr>
        <w:pStyle w:val="Code"/>
      </w:pPr>
      <w:r w:rsidRPr="003A680A">
        <w:t>https://tomcat.apache.org/download-90.cgi</w:t>
      </w:r>
    </w:p>
    <w:p w14:paraId="6BE72D53" w14:textId="5A304852" w:rsidR="003A680A" w:rsidRDefault="003A680A" w:rsidP="000D5E86">
      <w:pPr>
        <w:pStyle w:val="FirstParagraph"/>
      </w:pPr>
      <w:r>
        <w:t xml:space="preserve">(For Windows, choose the </w:t>
      </w:r>
      <w:r w:rsidRPr="003410E6">
        <w:rPr>
          <w:b/>
          <w:bCs/>
        </w:rPr>
        <w:t>64-bit Windows zip</w:t>
      </w:r>
      <w:r>
        <w:t>, for other systems choose zip or tar.gz)</w:t>
      </w:r>
    </w:p>
    <w:p w14:paraId="0953572C" w14:textId="1698D91D" w:rsidR="003410E6" w:rsidRDefault="003410E6" w:rsidP="000D5E86">
      <w:pPr>
        <w:pStyle w:val="FirstParagraph"/>
      </w:pPr>
      <w:r>
        <w:t>Expand the zip file and save in a folder like c:\</w:t>
      </w:r>
      <w:r w:rsidRPr="003410E6">
        <w:t xml:space="preserve"> apache-tomcat-9.0.48</w:t>
      </w:r>
    </w:p>
    <w:p w14:paraId="7EA58FC3" w14:textId="5256EDA1" w:rsidR="000D5E86" w:rsidRPr="00375E5E" w:rsidRDefault="000D5E86" w:rsidP="000D5E86">
      <w:pPr>
        <w:pStyle w:val="FirstParagraph"/>
      </w:pPr>
      <w:r w:rsidRPr="00375E5E">
        <w:t xml:space="preserve">Expand the contents of the downloaded zip file into a suitable </w:t>
      </w:r>
      <w:r w:rsidR="003A680A">
        <w:t>folder</w:t>
      </w:r>
      <w:r w:rsidRPr="00375E5E">
        <w:t xml:space="preserve"> on disk</w:t>
      </w:r>
      <w:r w:rsidR="003A680A">
        <w:t xml:space="preserve"> (</w:t>
      </w:r>
      <w:proofErr w:type="gramStart"/>
      <w:r w:rsidR="003A680A">
        <w:t>e.g.</w:t>
      </w:r>
      <w:proofErr w:type="gramEnd"/>
      <w:r w:rsidR="003A680A">
        <w:t xml:space="preserve"> c:\tomcat)</w:t>
      </w:r>
    </w:p>
    <w:p w14:paraId="3089345C" w14:textId="36054E99" w:rsidR="000D5E86" w:rsidRPr="00375E5E" w:rsidRDefault="000D5E86" w:rsidP="000D5E86">
      <w:pPr>
        <w:pStyle w:val="Heading1"/>
      </w:pPr>
      <w:bookmarkStart w:id="4" w:name="X149bf64db9c879cf8f9e08f24bdeff02ca08b9c"/>
      <w:bookmarkEnd w:id="2"/>
      <w:r w:rsidRPr="00375E5E">
        <w:t>Download Jenkins Generic Java Package (.war)</w:t>
      </w:r>
    </w:p>
    <w:p w14:paraId="1AAA8577" w14:textId="2FCB1140" w:rsidR="000D5E86" w:rsidRDefault="000D5E86" w:rsidP="000D5E86">
      <w:pPr>
        <w:pStyle w:val="FirstParagraph"/>
      </w:pPr>
      <w:r w:rsidRPr="00375E5E">
        <w:t xml:space="preserve">Find the Long-term Support (LTS) version of the </w:t>
      </w:r>
      <w:r w:rsidR="003A680A">
        <w:t xml:space="preserve">Jenkins </w:t>
      </w:r>
      <w:r w:rsidRPr="00375E5E">
        <w:t>Generic Java Package from</w:t>
      </w:r>
      <w:r w:rsidR="003A680A">
        <w:t xml:space="preserve"> this page </w:t>
      </w:r>
      <w:r w:rsidRPr="00375E5E">
        <w:t>and download it</w:t>
      </w:r>
      <w:r w:rsidR="003A680A">
        <w:t>:</w:t>
      </w:r>
    </w:p>
    <w:p w14:paraId="1C619CBE" w14:textId="4D2EA666" w:rsidR="003A680A" w:rsidRPr="00375E5E" w:rsidRDefault="003A680A" w:rsidP="003A680A">
      <w:pPr>
        <w:pStyle w:val="Code"/>
      </w:pPr>
      <w:r w:rsidRPr="003A680A">
        <w:t>https://www.jenkins.io/download/</w:t>
      </w:r>
    </w:p>
    <w:p w14:paraId="1ACEEA1E" w14:textId="6D960787" w:rsidR="000D5E86" w:rsidRPr="00375E5E" w:rsidRDefault="000E3EE7" w:rsidP="000D5E86">
      <w:pPr>
        <w:pStyle w:val="FirstParagraph"/>
      </w:pPr>
      <w:r>
        <w:t xml:space="preserve">The file downloaded should be called </w:t>
      </w:r>
      <w:proofErr w:type="spellStart"/>
      <w:proofErr w:type="gramStart"/>
      <w:r w:rsidRPr="000E3EE7">
        <w:rPr>
          <w:b/>
          <w:bCs/>
        </w:rPr>
        <w:t>jenkins.war</w:t>
      </w:r>
      <w:proofErr w:type="spellEnd"/>
      <w:proofErr w:type="gramEnd"/>
    </w:p>
    <w:p w14:paraId="0EF84A1B" w14:textId="77777777" w:rsidR="000D5E86" w:rsidRPr="00375E5E" w:rsidRDefault="000D5E86" w:rsidP="000D5E86">
      <w:pPr>
        <w:pStyle w:val="Heading1"/>
      </w:pPr>
      <w:bookmarkStart w:id="5" w:name="setting-up-the-tomcat-server"/>
      <w:bookmarkEnd w:id="3"/>
      <w:bookmarkEnd w:id="4"/>
      <w:r w:rsidRPr="00375E5E">
        <w:t>Setting up the Tomcat Server</w:t>
      </w:r>
    </w:p>
    <w:p w14:paraId="663FB30A" w14:textId="77777777" w:rsidR="000D5E86" w:rsidRPr="00375E5E" w:rsidRDefault="000D5E86" w:rsidP="008A4B91">
      <w:pPr>
        <w:pStyle w:val="Compact"/>
        <w:numPr>
          <w:ilvl w:val="0"/>
          <w:numId w:val="5"/>
        </w:numPr>
      </w:pPr>
      <w:r w:rsidRPr="00375E5E">
        <w:t>Open a terminal or Command Prompt</w:t>
      </w:r>
    </w:p>
    <w:p w14:paraId="34C4808B" w14:textId="77777777" w:rsidR="000D5E86" w:rsidRPr="00375E5E" w:rsidRDefault="000D5E86" w:rsidP="000D5E86">
      <w:pPr>
        <w:pStyle w:val="Compact"/>
      </w:pPr>
      <w:r w:rsidRPr="00375E5E">
        <w:t xml:space="preserve">Navigate to the /bin folder in the extracted </w:t>
      </w:r>
      <w:proofErr w:type="spellStart"/>
      <w:r w:rsidRPr="00375E5E">
        <w:t>apache</w:t>
      </w:r>
      <w:proofErr w:type="spellEnd"/>
      <w:r w:rsidRPr="00375E5E">
        <w:t xml:space="preserve"> </w:t>
      </w:r>
      <w:proofErr w:type="gramStart"/>
      <w:r w:rsidRPr="00375E5E">
        <w:t>folder</w:t>
      </w:r>
      <w:proofErr w:type="gramEnd"/>
    </w:p>
    <w:p w14:paraId="2991E829" w14:textId="77777777" w:rsidR="00206023" w:rsidRDefault="000D5E86" w:rsidP="000D5E86">
      <w:pPr>
        <w:pStyle w:val="Compact"/>
      </w:pPr>
      <w:r w:rsidRPr="00375E5E">
        <w:t>For Windows</w:t>
      </w:r>
      <w:r w:rsidR="00206023">
        <w:t>...</w:t>
      </w:r>
    </w:p>
    <w:p w14:paraId="71841C46" w14:textId="6C3E355B" w:rsidR="000D5E86" w:rsidRPr="00375E5E" w:rsidRDefault="000D5E86" w:rsidP="00206023">
      <w:pPr>
        <w:pStyle w:val="Compact-2"/>
      </w:pPr>
      <w:r w:rsidRPr="00375E5E">
        <w:lastRenderedPageBreak/>
        <w:t xml:space="preserve">type the command </w:t>
      </w:r>
      <w:proofErr w:type="gramStart"/>
      <w:r w:rsidRPr="00206023">
        <w:rPr>
          <w:rStyle w:val="CodeChar"/>
        </w:rPr>
        <w:t>startup.bat</w:t>
      </w:r>
      <w:proofErr w:type="gramEnd"/>
    </w:p>
    <w:p w14:paraId="01C9F15B" w14:textId="34CDC65A" w:rsidR="00206023" w:rsidRDefault="00206023" w:rsidP="00206023">
      <w:pPr>
        <w:pStyle w:val="Compact-2"/>
      </w:pPr>
      <w:r>
        <w:t xml:space="preserve">If a pop-up asks for permission to let Tomcat to go through firewalls, say </w:t>
      </w:r>
      <w:proofErr w:type="gramStart"/>
      <w:r>
        <w:t>yes</w:t>
      </w:r>
      <w:proofErr w:type="gramEnd"/>
    </w:p>
    <w:p w14:paraId="743DAA14" w14:textId="4DF9C366" w:rsidR="000D5E86" w:rsidRPr="00375E5E" w:rsidRDefault="000D5E86" w:rsidP="000D5E86">
      <w:pPr>
        <w:pStyle w:val="Compact"/>
      </w:pPr>
      <w:r w:rsidRPr="00375E5E">
        <w:t>For MacOS:</w:t>
      </w:r>
    </w:p>
    <w:p w14:paraId="7CB2BCD2" w14:textId="6024530D" w:rsidR="000D5E86" w:rsidRPr="00375E5E" w:rsidRDefault="000D5E86" w:rsidP="000D5E86">
      <w:pPr>
        <w:pStyle w:val="Compact-2"/>
      </w:pPr>
      <w:r w:rsidRPr="00375E5E">
        <w:t xml:space="preserve">Change the ownership of the </w:t>
      </w:r>
      <w:proofErr w:type="spellStart"/>
      <w:r w:rsidRPr="00375E5E">
        <w:t>apache</w:t>
      </w:r>
      <w:proofErr w:type="spellEnd"/>
      <w:r w:rsidRPr="00375E5E">
        <w:t xml:space="preserve"> folder using the command</w:t>
      </w:r>
      <w:r w:rsidR="00206023">
        <w:br/>
      </w:r>
      <w:proofErr w:type="spellStart"/>
      <w:r w:rsidRPr="00375E5E">
        <w:rPr>
          <w:rStyle w:val="VerbatimChar"/>
        </w:rPr>
        <w:t>sudo</w:t>
      </w:r>
      <w:proofErr w:type="spellEnd"/>
      <w:r w:rsidRPr="00375E5E">
        <w:rPr>
          <w:rStyle w:val="VerbatimChar"/>
        </w:rPr>
        <w:t xml:space="preserve"> </w:t>
      </w:r>
      <w:proofErr w:type="spellStart"/>
      <w:r w:rsidRPr="00375E5E">
        <w:rPr>
          <w:rStyle w:val="VerbatimChar"/>
        </w:rPr>
        <w:t>chown</w:t>
      </w:r>
      <w:proofErr w:type="spellEnd"/>
      <w:r w:rsidRPr="00375E5E">
        <w:rPr>
          <w:rStyle w:val="VerbatimChar"/>
        </w:rPr>
        <w:t xml:space="preserve"> -R &lt;</w:t>
      </w:r>
      <w:proofErr w:type="spellStart"/>
      <w:r w:rsidRPr="00375E5E">
        <w:rPr>
          <w:rStyle w:val="VerbatimChar"/>
        </w:rPr>
        <w:t>your_username</w:t>
      </w:r>
      <w:proofErr w:type="spellEnd"/>
      <w:r w:rsidRPr="00375E5E">
        <w:rPr>
          <w:rStyle w:val="VerbatimChar"/>
        </w:rPr>
        <w:t>&gt; /&lt;</w:t>
      </w:r>
      <w:proofErr w:type="spellStart"/>
      <w:r w:rsidRPr="00375E5E">
        <w:rPr>
          <w:rStyle w:val="VerbatimChar"/>
        </w:rPr>
        <w:t>apache_folder_name</w:t>
      </w:r>
      <w:proofErr w:type="spellEnd"/>
      <w:r w:rsidRPr="00375E5E">
        <w:rPr>
          <w:rStyle w:val="VerbatimChar"/>
        </w:rPr>
        <w:t>&gt;</w:t>
      </w:r>
    </w:p>
    <w:p w14:paraId="7002B25B" w14:textId="76CD9218" w:rsidR="000D5E86" w:rsidRPr="00375E5E" w:rsidRDefault="000D5E86" w:rsidP="000D5E86">
      <w:pPr>
        <w:pStyle w:val="Compact-2"/>
      </w:pPr>
      <w:r w:rsidRPr="00375E5E">
        <w:t xml:space="preserve">Change the permissions in the </w:t>
      </w:r>
      <w:r w:rsidRPr="00375E5E">
        <w:rPr>
          <w:b/>
        </w:rPr>
        <w:t>bin</w:t>
      </w:r>
      <w:r w:rsidRPr="00375E5E">
        <w:t xml:space="preserve"> folder using the command</w:t>
      </w:r>
      <w:r w:rsidR="00206023">
        <w:br/>
      </w:r>
      <w:proofErr w:type="spellStart"/>
      <w:r w:rsidRPr="00375E5E">
        <w:rPr>
          <w:rStyle w:val="VerbatimChar"/>
        </w:rPr>
        <w:t>sudo</w:t>
      </w:r>
      <w:proofErr w:type="spellEnd"/>
      <w:r w:rsidRPr="00375E5E">
        <w:rPr>
          <w:rStyle w:val="VerbatimChar"/>
        </w:rPr>
        <w:t xml:space="preserve"> </w:t>
      </w:r>
      <w:proofErr w:type="spellStart"/>
      <w:r w:rsidRPr="00375E5E">
        <w:rPr>
          <w:rStyle w:val="VerbatimChar"/>
        </w:rPr>
        <w:t>chmod</w:t>
      </w:r>
      <w:proofErr w:type="spellEnd"/>
      <w:r w:rsidRPr="00375E5E">
        <w:rPr>
          <w:rStyle w:val="VerbatimChar"/>
        </w:rPr>
        <w:t xml:space="preserve"> +x /&lt;</w:t>
      </w:r>
      <w:proofErr w:type="spellStart"/>
      <w:r w:rsidRPr="00375E5E">
        <w:rPr>
          <w:rStyle w:val="VerbatimChar"/>
        </w:rPr>
        <w:t>apache_folder_name</w:t>
      </w:r>
      <w:proofErr w:type="spellEnd"/>
      <w:r w:rsidRPr="00375E5E">
        <w:rPr>
          <w:rStyle w:val="VerbatimChar"/>
        </w:rPr>
        <w:t>&gt;/bin/*.sh</w:t>
      </w:r>
    </w:p>
    <w:p w14:paraId="328146D1" w14:textId="77777777" w:rsidR="000D5E86" w:rsidRPr="00375E5E" w:rsidRDefault="000D5E86" w:rsidP="000D5E86">
      <w:pPr>
        <w:pStyle w:val="Compact-2"/>
      </w:pPr>
      <w:r w:rsidRPr="00375E5E">
        <w:t xml:space="preserve">With the terminal pointing to the </w:t>
      </w:r>
      <w:r w:rsidRPr="00375E5E">
        <w:rPr>
          <w:b/>
        </w:rPr>
        <w:t>bin</w:t>
      </w:r>
      <w:r w:rsidRPr="00375E5E">
        <w:t xml:space="preserve"> folder type the command </w:t>
      </w:r>
      <w:r w:rsidRPr="00375E5E">
        <w:rPr>
          <w:rStyle w:val="VerbatimChar"/>
        </w:rPr>
        <w:t>startup.sh</w:t>
      </w:r>
    </w:p>
    <w:p w14:paraId="2486A036" w14:textId="77777777" w:rsidR="000D5E86" w:rsidRPr="00375E5E" w:rsidRDefault="000D5E86" w:rsidP="000D5E86">
      <w:pPr>
        <w:pStyle w:val="Compact"/>
      </w:pPr>
      <w:r w:rsidRPr="00375E5E">
        <w:t>Some logging should be done in the console.</w:t>
      </w:r>
    </w:p>
    <w:p w14:paraId="5BBCFAC0" w14:textId="6C92F821" w:rsidR="000D5E86" w:rsidRDefault="000D5E86" w:rsidP="000D5E86">
      <w:pPr>
        <w:pStyle w:val="Compact"/>
      </w:pPr>
      <w:r w:rsidRPr="00375E5E">
        <w:t xml:space="preserve">Navigate to </w:t>
      </w:r>
      <w:hyperlink r:id="rId7">
        <w:r w:rsidRPr="00375E5E">
          <w:rPr>
            <w:rStyle w:val="Hyperlink"/>
            <w:color w:val="auto"/>
          </w:rPr>
          <w:t>http://localhost:8080</w:t>
        </w:r>
      </w:hyperlink>
      <w:r w:rsidRPr="00375E5E">
        <w:t xml:space="preserve"> in your browser to check to see that the server is running.</w:t>
      </w:r>
    </w:p>
    <w:p w14:paraId="5D460518" w14:textId="0D3D3783" w:rsidR="00206023" w:rsidRPr="00375E5E" w:rsidRDefault="00206023" w:rsidP="00206023">
      <w:pPr>
        <w:pStyle w:val="FirstParagraph"/>
      </w:pPr>
      <w:r w:rsidRPr="00206023">
        <w:rPr>
          <w:noProof/>
        </w:rPr>
        <w:drawing>
          <wp:inline distT="0" distB="0" distL="0" distR="0" wp14:anchorId="00875431" wp14:editId="248BFFB2">
            <wp:extent cx="4953600" cy="2721600"/>
            <wp:effectExtent l="19050" t="1905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600" cy="2721600"/>
                    </a:xfrm>
                    <a:prstGeom prst="rect">
                      <a:avLst/>
                    </a:prstGeom>
                    <a:ln>
                      <a:solidFill>
                        <a:schemeClr val="tx1"/>
                      </a:solidFill>
                    </a:ln>
                  </pic:spPr>
                </pic:pic>
              </a:graphicData>
            </a:graphic>
          </wp:inline>
        </w:drawing>
      </w:r>
    </w:p>
    <w:p w14:paraId="7BEC8E5C" w14:textId="77777777" w:rsidR="000D5E86" w:rsidRPr="00375E5E" w:rsidRDefault="000D5E86" w:rsidP="000D5E86">
      <w:pPr>
        <w:pStyle w:val="Heading1"/>
      </w:pPr>
      <w:bookmarkStart w:id="6" w:name="installing-jenkins"/>
      <w:bookmarkEnd w:id="5"/>
      <w:r w:rsidRPr="00375E5E">
        <w:t>Installing Jenkins</w:t>
      </w:r>
    </w:p>
    <w:p w14:paraId="3D1E4DDE" w14:textId="3E4502B1" w:rsidR="000D5E86" w:rsidRPr="00375E5E" w:rsidRDefault="000D5E86" w:rsidP="008A4B91">
      <w:pPr>
        <w:pStyle w:val="Compact"/>
        <w:numPr>
          <w:ilvl w:val="0"/>
          <w:numId w:val="6"/>
        </w:numPr>
      </w:pPr>
      <w:r w:rsidRPr="00375E5E">
        <w:t xml:space="preserve">Copy the </w:t>
      </w:r>
      <w:proofErr w:type="spellStart"/>
      <w:r w:rsidRPr="00375E5E">
        <w:rPr>
          <w:rStyle w:val="VerbatimChar"/>
          <w:rFonts w:ascii="Montserrat" w:hAnsi="Montserrat"/>
          <w:bCs/>
        </w:rPr>
        <w:t>jenkins.war</w:t>
      </w:r>
      <w:proofErr w:type="spellEnd"/>
      <w:r w:rsidRPr="00375E5E">
        <w:t xml:space="preserve"> file </w:t>
      </w:r>
      <w:r w:rsidR="000E3EE7">
        <w:t xml:space="preserve">you downloaded earlier </w:t>
      </w:r>
      <w:r w:rsidRPr="00375E5E">
        <w:t xml:space="preserve">into the </w:t>
      </w:r>
      <w:r w:rsidRPr="00375E5E">
        <w:rPr>
          <w:rStyle w:val="VerbatimChar"/>
        </w:rPr>
        <w:t>&lt;</w:t>
      </w:r>
      <w:proofErr w:type="spellStart"/>
      <w:r w:rsidRPr="00375E5E">
        <w:rPr>
          <w:rStyle w:val="VerbatimChar"/>
        </w:rPr>
        <w:t>apache_folder_name</w:t>
      </w:r>
      <w:proofErr w:type="spellEnd"/>
      <w:r w:rsidRPr="00375E5E">
        <w:rPr>
          <w:rStyle w:val="VerbatimChar"/>
        </w:rPr>
        <w:t>&gt;/webapps</w:t>
      </w:r>
      <w:r w:rsidRPr="00375E5E">
        <w:t xml:space="preserve"> </w:t>
      </w:r>
      <w:proofErr w:type="gramStart"/>
      <w:r w:rsidRPr="00375E5E">
        <w:t>folder</w:t>
      </w:r>
      <w:proofErr w:type="gramEnd"/>
    </w:p>
    <w:p w14:paraId="4E9E0D99" w14:textId="77777777" w:rsidR="000D5E86" w:rsidRPr="00375E5E" w:rsidRDefault="000D5E86" w:rsidP="000D5E86">
      <w:pPr>
        <w:pStyle w:val="Compact"/>
      </w:pPr>
      <w:r w:rsidRPr="00375E5E">
        <w:t xml:space="preserve">A folder called </w:t>
      </w:r>
      <w:r w:rsidRPr="00375E5E">
        <w:rPr>
          <w:rStyle w:val="VerbatimChar"/>
        </w:rPr>
        <w:t>Jenkins</w:t>
      </w:r>
      <w:r w:rsidRPr="00375E5E">
        <w:t xml:space="preserve"> should be automatically </w:t>
      </w:r>
      <w:proofErr w:type="gramStart"/>
      <w:r w:rsidRPr="00375E5E">
        <w:t>generated</w:t>
      </w:r>
      <w:proofErr w:type="gramEnd"/>
    </w:p>
    <w:p w14:paraId="207C7928" w14:textId="77777777" w:rsidR="000D5E86" w:rsidRPr="00375E5E" w:rsidRDefault="000D5E86" w:rsidP="000D5E86">
      <w:pPr>
        <w:pStyle w:val="Compact"/>
        <w:rPr>
          <w:rStyle w:val="VerbatimChar"/>
        </w:rPr>
      </w:pPr>
      <w:r w:rsidRPr="00375E5E">
        <w:t xml:space="preserve">Navigate to </w:t>
      </w:r>
      <w:hyperlink r:id="rId9">
        <w:r w:rsidRPr="00375E5E">
          <w:rPr>
            <w:rStyle w:val="VerbatimChar"/>
          </w:rPr>
          <w:t>http://localhost:8080/jenkins</w:t>
        </w:r>
      </w:hyperlink>
    </w:p>
    <w:p w14:paraId="6240AD73" w14:textId="77777777" w:rsidR="000D5E86" w:rsidRPr="00375E5E" w:rsidRDefault="000D5E86" w:rsidP="000D5E86">
      <w:pPr>
        <w:pStyle w:val="Compact"/>
      </w:pPr>
      <w:r w:rsidRPr="00375E5E">
        <w:t xml:space="preserve">You should see the Jenkins login </w:t>
      </w:r>
      <w:proofErr w:type="gramStart"/>
      <w:r w:rsidRPr="00375E5E">
        <w:t>page</w:t>
      </w:r>
      <w:proofErr w:type="gramEnd"/>
    </w:p>
    <w:p w14:paraId="664AFE46" w14:textId="77777777" w:rsidR="000D5E86" w:rsidRPr="00375E5E" w:rsidRDefault="000D5E86" w:rsidP="000D5E86">
      <w:pPr>
        <w:pStyle w:val="Heading1"/>
      </w:pPr>
      <w:bookmarkStart w:id="7" w:name="initially-setting-up-jenkins"/>
      <w:bookmarkEnd w:id="6"/>
      <w:r w:rsidRPr="00375E5E">
        <w:t>Initially Setting Up Jenkins</w:t>
      </w:r>
    </w:p>
    <w:p w14:paraId="1E330014" w14:textId="47BE68EE" w:rsidR="000D5E86" w:rsidRDefault="000D5E86" w:rsidP="008A4B91">
      <w:pPr>
        <w:pStyle w:val="Compact"/>
        <w:numPr>
          <w:ilvl w:val="0"/>
          <w:numId w:val="7"/>
        </w:numPr>
      </w:pPr>
      <w:r w:rsidRPr="00375E5E">
        <w:t>Jenkins (now) requires you to provide the admin password when first accessing the server. Follow the instructions on the screen to retrieve it.</w:t>
      </w:r>
    </w:p>
    <w:p w14:paraId="6ECC60AE" w14:textId="1196A25A" w:rsidR="00EA4E06" w:rsidRPr="00375E5E" w:rsidRDefault="000E3EE7" w:rsidP="00EA4E06">
      <w:pPr>
        <w:pStyle w:val="FirstParagraph"/>
        <w:ind w:left="432"/>
      </w:pPr>
      <w:r w:rsidRPr="000E3EE7">
        <w:rPr>
          <w:noProof/>
        </w:rPr>
        <w:lastRenderedPageBreak/>
        <w:drawing>
          <wp:inline distT="0" distB="0" distL="0" distR="0" wp14:anchorId="5ADF1B07" wp14:editId="6B4ADB7D">
            <wp:extent cx="4575600" cy="29124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600" cy="2912400"/>
                    </a:xfrm>
                    <a:prstGeom prst="rect">
                      <a:avLst/>
                    </a:prstGeom>
                    <a:ln>
                      <a:solidFill>
                        <a:schemeClr val="tx1"/>
                      </a:solidFill>
                    </a:ln>
                  </pic:spPr>
                </pic:pic>
              </a:graphicData>
            </a:graphic>
          </wp:inline>
        </w:drawing>
      </w:r>
    </w:p>
    <w:p w14:paraId="259283D0" w14:textId="2DB438E9" w:rsidR="000D5E86" w:rsidRPr="00375E5E" w:rsidRDefault="000D5E86" w:rsidP="008A4B91">
      <w:pPr>
        <w:pStyle w:val="Compact"/>
        <w:numPr>
          <w:ilvl w:val="0"/>
          <w:numId w:val="7"/>
        </w:numPr>
      </w:pPr>
      <w:r w:rsidRPr="00375E5E">
        <w:t xml:space="preserve">Obtain the initial admin password and copy it into the input in the window and click </w:t>
      </w:r>
      <w:proofErr w:type="gramStart"/>
      <w:r w:rsidRPr="00375E5E">
        <w:rPr>
          <w:rStyle w:val="VerbatimChar"/>
        </w:rPr>
        <w:t>Continue</w:t>
      </w:r>
      <w:proofErr w:type="gramEnd"/>
    </w:p>
    <w:p w14:paraId="00D784BA" w14:textId="6EF29C8F" w:rsidR="000D5E86" w:rsidRPr="00375E5E" w:rsidRDefault="000D5E86" w:rsidP="000D5E86">
      <w:pPr>
        <w:pStyle w:val="Compact-2"/>
      </w:pPr>
      <w:r w:rsidRPr="00375E5E">
        <w:t xml:space="preserve">For Windows, use the </w:t>
      </w:r>
      <w:proofErr w:type="gramStart"/>
      <w:r w:rsidRPr="00375E5E">
        <w:rPr>
          <w:rStyle w:val="VerbatimChar"/>
        </w:rPr>
        <w:t>type</w:t>
      </w:r>
      <w:proofErr w:type="gramEnd"/>
      <w:r w:rsidRPr="00375E5E">
        <w:t xml:space="preserve"> command followed by the appropriate path (as shown on screen) for your system</w:t>
      </w:r>
    </w:p>
    <w:p w14:paraId="670B95F4" w14:textId="31D33855" w:rsidR="000D5E86" w:rsidRDefault="000D5E86" w:rsidP="000D5E86">
      <w:pPr>
        <w:pStyle w:val="Compact-2"/>
      </w:pPr>
      <w:r w:rsidRPr="00375E5E">
        <w:t xml:space="preserve">For MacOS, locate the file through Finder and open it with ‘Text </w:t>
      </w:r>
      <w:proofErr w:type="gramStart"/>
      <w:r w:rsidRPr="00375E5E">
        <w:t>Editor’</w:t>
      </w:r>
      <w:proofErr w:type="gramEnd"/>
    </w:p>
    <w:p w14:paraId="4284AF4C" w14:textId="3D4ADB7E" w:rsidR="000D5E86" w:rsidRDefault="000D5E86" w:rsidP="000D5E86">
      <w:pPr>
        <w:pStyle w:val="Compact"/>
      </w:pPr>
      <w:r w:rsidRPr="00375E5E">
        <w:t xml:space="preserve">When the next screen shows, you will be prompted to decide which plugins to install </w:t>
      </w:r>
      <w:proofErr w:type="gramStart"/>
      <w:r w:rsidRPr="00375E5E">
        <w:t>initially</w:t>
      </w:r>
      <w:proofErr w:type="gramEnd"/>
    </w:p>
    <w:p w14:paraId="7BD33A80" w14:textId="6EE5B726" w:rsidR="000E3EE7" w:rsidRPr="00375E5E" w:rsidRDefault="000E3EE7" w:rsidP="000E3EE7">
      <w:pPr>
        <w:pStyle w:val="Compact"/>
        <w:numPr>
          <w:ilvl w:val="0"/>
          <w:numId w:val="0"/>
        </w:numPr>
        <w:ind w:left="431"/>
      </w:pPr>
      <w:r w:rsidRPr="000E3EE7">
        <w:rPr>
          <w:noProof/>
        </w:rPr>
        <w:drawing>
          <wp:inline distT="0" distB="0" distL="0" distR="0" wp14:anchorId="7DB00CEF" wp14:editId="65ED2ED3">
            <wp:extent cx="4953600" cy="3290400"/>
            <wp:effectExtent l="19050" t="1905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00" cy="3290400"/>
                    </a:xfrm>
                    <a:prstGeom prst="rect">
                      <a:avLst/>
                    </a:prstGeom>
                    <a:ln>
                      <a:solidFill>
                        <a:schemeClr val="tx1"/>
                      </a:solidFill>
                    </a:ln>
                  </pic:spPr>
                </pic:pic>
              </a:graphicData>
            </a:graphic>
          </wp:inline>
        </w:drawing>
      </w:r>
    </w:p>
    <w:p w14:paraId="7745CD00" w14:textId="77777777" w:rsidR="000D5E86" w:rsidRPr="00375E5E" w:rsidRDefault="000D5E86" w:rsidP="000D5E86">
      <w:pPr>
        <w:pStyle w:val="Compact-2"/>
      </w:pPr>
      <w:r w:rsidRPr="00375E5E">
        <w:t xml:space="preserve">Click </w:t>
      </w:r>
      <w:r w:rsidRPr="00375E5E">
        <w:rPr>
          <w:rStyle w:val="VerbatimChar"/>
        </w:rPr>
        <w:t xml:space="preserve">Select plugins to </w:t>
      </w:r>
      <w:proofErr w:type="gramStart"/>
      <w:r w:rsidRPr="00375E5E">
        <w:rPr>
          <w:rStyle w:val="VerbatimChar"/>
        </w:rPr>
        <w:t>install</w:t>
      </w:r>
      <w:proofErr w:type="gramEnd"/>
    </w:p>
    <w:p w14:paraId="4BD66366" w14:textId="77777777" w:rsidR="000D5E86" w:rsidRPr="00375E5E" w:rsidRDefault="000D5E86" w:rsidP="000D5E86">
      <w:pPr>
        <w:pStyle w:val="Compact-2"/>
      </w:pPr>
      <w:r w:rsidRPr="00375E5E">
        <w:lastRenderedPageBreak/>
        <w:t xml:space="preserve">Do not remove any of the </w:t>
      </w:r>
      <w:proofErr w:type="gramStart"/>
      <w:r w:rsidRPr="00375E5E">
        <w:t>defaults</w:t>
      </w:r>
      <w:proofErr w:type="gramEnd"/>
    </w:p>
    <w:p w14:paraId="7AB01731" w14:textId="52357809" w:rsidR="000D5E86" w:rsidRPr="00375E5E" w:rsidRDefault="000D5E86" w:rsidP="000D5E86">
      <w:pPr>
        <w:pStyle w:val="Compact-2"/>
      </w:pPr>
      <w:r w:rsidRPr="00375E5E">
        <w:t>Add the following by checking their box</w:t>
      </w:r>
      <w:r w:rsidR="000E3EE7">
        <w:t xml:space="preserve"> (you may find it useful to use the search box on the page to filter the list down to find each one)</w:t>
      </w:r>
    </w:p>
    <w:p w14:paraId="5076BC85" w14:textId="684AC7F6" w:rsidR="000D5E86" w:rsidRPr="00375E5E" w:rsidRDefault="000D5E86" w:rsidP="008A4B91">
      <w:pPr>
        <w:pStyle w:val="Compact-2"/>
        <w:numPr>
          <w:ilvl w:val="1"/>
          <w:numId w:val="4"/>
        </w:numPr>
      </w:pPr>
      <w:r w:rsidRPr="00375E5E">
        <w:t xml:space="preserve">JUnit - allows JUnit tests to be </w:t>
      </w:r>
      <w:proofErr w:type="gramStart"/>
      <w:r w:rsidRPr="00375E5E">
        <w:t>run</w:t>
      </w:r>
      <w:proofErr w:type="gramEnd"/>
    </w:p>
    <w:p w14:paraId="762B0EC2" w14:textId="17E60847" w:rsidR="000D5E86" w:rsidRPr="00375E5E" w:rsidRDefault="000D5E86" w:rsidP="008A4B91">
      <w:pPr>
        <w:pStyle w:val="Compact-2"/>
        <w:numPr>
          <w:ilvl w:val="1"/>
          <w:numId w:val="4"/>
        </w:numPr>
      </w:pPr>
      <w:proofErr w:type="spellStart"/>
      <w:r w:rsidRPr="00375E5E">
        <w:t>BitBucket</w:t>
      </w:r>
      <w:proofErr w:type="spellEnd"/>
      <w:r w:rsidRPr="00375E5E">
        <w:t xml:space="preserve"> - allows integration with a </w:t>
      </w:r>
      <w:proofErr w:type="spellStart"/>
      <w:r w:rsidRPr="00375E5E">
        <w:t>BitBucket</w:t>
      </w:r>
      <w:proofErr w:type="spellEnd"/>
      <w:r w:rsidRPr="00375E5E">
        <w:t xml:space="preserve"> </w:t>
      </w:r>
      <w:proofErr w:type="gramStart"/>
      <w:r w:rsidRPr="00375E5E">
        <w:t>repository</w:t>
      </w:r>
      <w:proofErr w:type="gramEnd"/>
    </w:p>
    <w:p w14:paraId="6CE21D83" w14:textId="28FDC513" w:rsidR="000D5E86" w:rsidRPr="00375E5E" w:rsidRDefault="000D5E86" w:rsidP="008A4B91">
      <w:pPr>
        <w:pStyle w:val="Compact-2"/>
        <w:numPr>
          <w:ilvl w:val="1"/>
          <w:numId w:val="4"/>
        </w:numPr>
      </w:pPr>
      <w:r w:rsidRPr="00375E5E">
        <w:t>Matrix Project</w:t>
      </w:r>
      <w:r w:rsidR="000E3EE7">
        <w:t xml:space="preserve"> -</w:t>
      </w:r>
      <w:r w:rsidRPr="00375E5E">
        <w:t xml:space="preserve"> a multi-project configuration tool</w:t>
      </w:r>
    </w:p>
    <w:p w14:paraId="3993204E" w14:textId="7B9289AE" w:rsidR="000D5E86" w:rsidRPr="00375E5E" w:rsidRDefault="000E3EE7" w:rsidP="008A4B91">
      <w:pPr>
        <w:pStyle w:val="Compact-2"/>
        <w:numPr>
          <w:ilvl w:val="1"/>
          <w:numId w:val="4"/>
        </w:numPr>
      </w:pPr>
      <w:r>
        <w:t>WMI Windows Agents -</w:t>
      </w:r>
      <w:r w:rsidR="000D5E86" w:rsidRPr="00375E5E">
        <w:t xml:space="preserve"> allows you to setup agents on Windows machines</w:t>
      </w:r>
      <w:r>
        <w:t xml:space="preserve"> (</w:t>
      </w:r>
      <w:r w:rsidR="000D5E86" w:rsidRPr="00375E5E">
        <w:t>not required on MacOS</w:t>
      </w:r>
      <w:r>
        <w:t>)</w:t>
      </w:r>
    </w:p>
    <w:p w14:paraId="5C4B1199" w14:textId="29F25351" w:rsidR="000D5E86" w:rsidRDefault="000D5E86" w:rsidP="000D5E86">
      <w:pPr>
        <w:pStyle w:val="Compact"/>
      </w:pPr>
      <w:r w:rsidRPr="00375E5E">
        <w:t xml:space="preserve">Click </w:t>
      </w:r>
      <w:r w:rsidRPr="00375E5E">
        <w:rPr>
          <w:rStyle w:val="VerbatimChar"/>
        </w:rPr>
        <w:t>Install</w:t>
      </w:r>
      <w:r w:rsidRPr="00375E5E">
        <w:t xml:space="preserve"> and wait for the process to </w:t>
      </w:r>
      <w:proofErr w:type="gramStart"/>
      <w:r w:rsidRPr="00375E5E">
        <w:t>complete</w:t>
      </w:r>
      <w:proofErr w:type="gramEnd"/>
    </w:p>
    <w:p w14:paraId="50731760" w14:textId="130AF437" w:rsidR="00E00663" w:rsidRPr="00375E5E" w:rsidRDefault="00E00663" w:rsidP="00E00663">
      <w:pPr>
        <w:pStyle w:val="Compact"/>
        <w:numPr>
          <w:ilvl w:val="0"/>
          <w:numId w:val="0"/>
        </w:numPr>
        <w:ind w:left="431"/>
      </w:pPr>
      <w:r w:rsidRPr="00E00663">
        <w:rPr>
          <w:noProof/>
        </w:rPr>
        <w:drawing>
          <wp:inline distT="0" distB="0" distL="0" distR="0" wp14:anchorId="26478DF7" wp14:editId="755387AB">
            <wp:extent cx="4503600" cy="3668400"/>
            <wp:effectExtent l="19050" t="1905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600" cy="3668400"/>
                    </a:xfrm>
                    <a:prstGeom prst="rect">
                      <a:avLst/>
                    </a:prstGeom>
                    <a:ln>
                      <a:solidFill>
                        <a:schemeClr val="tx1"/>
                      </a:solidFill>
                    </a:ln>
                  </pic:spPr>
                </pic:pic>
              </a:graphicData>
            </a:graphic>
          </wp:inline>
        </w:drawing>
      </w:r>
    </w:p>
    <w:p w14:paraId="46EEFC70" w14:textId="208890F3" w:rsidR="000D5E86" w:rsidRPr="00E00663" w:rsidRDefault="000D5E86" w:rsidP="000D5E86">
      <w:pPr>
        <w:pStyle w:val="Compact"/>
        <w:rPr>
          <w:rStyle w:val="VerbatimChar"/>
          <w:rFonts w:ascii="Montserrat" w:hAnsi="Montserrat"/>
          <w:b w:val="0"/>
        </w:rPr>
      </w:pPr>
      <w:r w:rsidRPr="00375E5E">
        <w:t xml:space="preserve">When the installation completes, create a user called </w:t>
      </w:r>
      <w:r w:rsidRPr="00375E5E">
        <w:rPr>
          <w:rStyle w:val="VerbatimChar"/>
        </w:rPr>
        <w:t>root</w:t>
      </w:r>
      <w:r w:rsidRPr="00375E5E">
        <w:t xml:space="preserve"> with a memorable password, click </w:t>
      </w:r>
      <w:r w:rsidRPr="00375E5E">
        <w:rPr>
          <w:rStyle w:val="VerbatimChar"/>
        </w:rPr>
        <w:t>Save and Finish</w:t>
      </w:r>
    </w:p>
    <w:p w14:paraId="322D8E6C" w14:textId="4167B789" w:rsidR="00E00663" w:rsidRPr="00375E5E" w:rsidRDefault="00E00663" w:rsidP="00E00663">
      <w:pPr>
        <w:pStyle w:val="Compact"/>
        <w:numPr>
          <w:ilvl w:val="0"/>
          <w:numId w:val="0"/>
        </w:numPr>
        <w:ind w:left="431"/>
      </w:pPr>
      <w:r w:rsidRPr="00E00663">
        <w:rPr>
          <w:noProof/>
        </w:rPr>
        <w:lastRenderedPageBreak/>
        <w:drawing>
          <wp:inline distT="0" distB="0" distL="0" distR="0" wp14:anchorId="42F8CC33" wp14:editId="6BB6C361">
            <wp:extent cx="3913200" cy="3085200"/>
            <wp:effectExtent l="19050" t="1905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3200" cy="3085200"/>
                    </a:xfrm>
                    <a:prstGeom prst="rect">
                      <a:avLst/>
                    </a:prstGeom>
                    <a:ln>
                      <a:solidFill>
                        <a:schemeClr val="tx1"/>
                      </a:solidFill>
                    </a:ln>
                  </pic:spPr>
                </pic:pic>
              </a:graphicData>
            </a:graphic>
          </wp:inline>
        </w:drawing>
      </w:r>
    </w:p>
    <w:p w14:paraId="59573711" w14:textId="5D724A69" w:rsidR="000D5E86" w:rsidRDefault="000D5E86" w:rsidP="000D5E86">
      <w:pPr>
        <w:pStyle w:val="Compact"/>
      </w:pPr>
      <w:r w:rsidRPr="00375E5E">
        <w:t xml:space="preserve">Leave the default URL and click </w:t>
      </w:r>
      <w:r w:rsidRPr="00375E5E">
        <w:rPr>
          <w:rStyle w:val="VerbatimChar"/>
        </w:rPr>
        <w:t>Save and Finish</w:t>
      </w:r>
      <w:r w:rsidRPr="00375E5E">
        <w:t xml:space="preserve"> </w:t>
      </w:r>
      <w:proofErr w:type="gramStart"/>
      <w:r w:rsidRPr="00375E5E">
        <w:t>again</w:t>
      </w:r>
      <w:proofErr w:type="gramEnd"/>
    </w:p>
    <w:p w14:paraId="049D86D3" w14:textId="70DFBB75" w:rsidR="00E00663" w:rsidRPr="00375E5E" w:rsidRDefault="00E00663" w:rsidP="00E00663">
      <w:pPr>
        <w:pStyle w:val="Compact"/>
        <w:numPr>
          <w:ilvl w:val="0"/>
          <w:numId w:val="0"/>
        </w:numPr>
        <w:ind w:left="431"/>
      </w:pPr>
      <w:r w:rsidRPr="00E00663">
        <w:rPr>
          <w:noProof/>
        </w:rPr>
        <w:drawing>
          <wp:inline distT="0" distB="0" distL="0" distR="0" wp14:anchorId="52276341" wp14:editId="50EF5DCA">
            <wp:extent cx="3913200" cy="3085200"/>
            <wp:effectExtent l="19050" t="1905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85200"/>
                    </a:xfrm>
                    <a:prstGeom prst="rect">
                      <a:avLst/>
                    </a:prstGeom>
                    <a:ln>
                      <a:solidFill>
                        <a:schemeClr val="tx1"/>
                      </a:solidFill>
                    </a:ln>
                  </pic:spPr>
                </pic:pic>
              </a:graphicData>
            </a:graphic>
          </wp:inline>
        </w:drawing>
      </w:r>
    </w:p>
    <w:p w14:paraId="01E873FA" w14:textId="77777777" w:rsidR="000D5E86" w:rsidRPr="00375E5E" w:rsidRDefault="000D5E86" w:rsidP="000D5E86">
      <w:pPr>
        <w:pStyle w:val="Compact"/>
      </w:pPr>
      <w:r w:rsidRPr="00375E5E">
        <w:t xml:space="preserve">Click </w:t>
      </w:r>
      <w:r w:rsidRPr="00375E5E">
        <w:rPr>
          <w:rStyle w:val="VerbatimChar"/>
        </w:rPr>
        <w:t xml:space="preserve">Start using </w:t>
      </w:r>
      <w:proofErr w:type="gramStart"/>
      <w:r w:rsidRPr="00375E5E">
        <w:rPr>
          <w:rStyle w:val="VerbatimChar"/>
        </w:rPr>
        <w:t>Jenkins</w:t>
      </w:r>
      <w:proofErr w:type="gramEnd"/>
    </w:p>
    <w:p w14:paraId="4DB5E768" w14:textId="264AA62F" w:rsidR="000D5E86" w:rsidRPr="00375E5E" w:rsidRDefault="000D5E86" w:rsidP="000D5E86">
      <w:pPr>
        <w:pStyle w:val="FirstParagraph"/>
      </w:pPr>
      <w:r w:rsidRPr="00375E5E">
        <w:t>If Jenkins looks like it is frozen when you click save and finish, refresh the page and continue as admin. The password will be the one you retrieved earlier from the file, but this can be changed via the dashboard later.</w:t>
      </w:r>
    </w:p>
    <w:p w14:paraId="567B535B" w14:textId="552AAD88" w:rsidR="000D5E86" w:rsidRDefault="000D5E86" w:rsidP="000D5E86">
      <w:pPr>
        <w:pStyle w:val="FirstParagraph"/>
      </w:pPr>
      <w:r w:rsidRPr="00375E5E">
        <w:t xml:space="preserve">You should now be presented with the dashboard. If it looks like the installer has crashed, then refresh the page. If this keeps happening, click </w:t>
      </w:r>
      <w:r w:rsidRPr="00375E5E">
        <w:rPr>
          <w:rStyle w:val="VerbatimChar"/>
        </w:rPr>
        <w:t>Continue as admin</w:t>
      </w:r>
      <w:r w:rsidRPr="00375E5E">
        <w:t xml:space="preserve"> rather than add a new admin user.</w:t>
      </w:r>
    </w:p>
    <w:p w14:paraId="61500F99" w14:textId="265CDCF2" w:rsidR="0009448F" w:rsidRPr="00375E5E" w:rsidRDefault="00E00663" w:rsidP="0009448F">
      <w:pPr>
        <w:pStyle w:val="FirstParagraph"/>
      </w:pPr>
      <w:r w:rsidRPr="00E00663">
        <w:rPr>
          <w:noProof/>
        </w:rPr>
        <w:lastRenderedPageBreak/>
        <w:drawing>
          <wp:inline distT="0" distB="0" distL="0" distR="0" wp14:anchorId="5394ED34" wp14:editId="1B00A1B1">
            <wp:extent cx="4791600" cy="293400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600" cy="2934000"/>
                    </a:xfrm>
                    <a:prstGeom prst="rect">
                      <a:avLst/>
                    </a:prstGeom>
                    <a:ln>
                      <a:solidFill>
                        <a:schemeClr val="tx1"/>
                      </a:solidFill>
                    </a:ln>
                  </pic:spPr>
                </pic:pic>
              </a:graphicData>
            </a:graphic>
          </wp:inline>
        </w:drawing>
      </w:r>
    </w:p>
    <w:p w14:paraId="08F5D179" w14:textId="77777777" w:rsidR="000D5E86" w:rsidRPr="00375E5E" w:rsidRDefault="000D5E86" w:rsidP="000D5E86">
      <w:pPr>
        <w:pStyle w:val="Heading1"/>
      </w:pPr>
      <w:bookmarkStart w:id="8" w:name="installing-build-plugins"/>
      <w:bookmarkEnd w:id="7"/>
      <w:r w:rsidRPr="00375E5E">
        <w:t>Installing Build Plugins</w:t>
      </w:r>
    </w:p>
    <w:p w14:paraId="5971D6F6" w14:textId="77777777" w:rsidR="000D5E86" w:rsidRPr="00375E5E" w:rsidRDefault="000D5E86" w:rsidP="008A4B91">
      <w:pPr>
        <w:pStyle w:val="Compact"/>
        <w:numPr>
          <w:ilvl w:val="0"/>
          <w:numId w:val="8"/>
        </w:numPr>
      </w:pPr>
      <w:r w:rsidRPr="00375E5E">
        <w:t xml:space="preserve">Click </w:t>
      </w:r>
      <w:r w:rsidRPr="00E00663">
        <w:rPr>
          <w:rStyle w:val="VerbatimChar"/>
          <w:rFonts w:ascii="Montserrat" w:hAnsi="Montserrat"/>
          <w:bCs/>
        </w:rPr>
        <w:t>Manage Jenkins</w:t>
      </w:r>
      <w:r w:rsidRPr="00375E5E">
        <w:t xml:space="preserve"> from the menu on the left of the </w:t>
      </w:r>
      <w:proofErr w:type="gramStart"/>
      <w:r w:rsidRPr="00375E5E">
        <w:t>screen</w:t>
      </w:r>
      <w:proofErr w:type="gramEnd"/>
    </w:p>
    <w:p w14:paraId="7F508A8F" w14:textId="1513AA0D" w:rsidR="000D5E86" w:rsidRDefault="000D5E86" w:rsidP="00375E5E">
      <w:pPr>
        <w:pStyle w:val="Compact"/>
      </w:pPr>
      <w:r w:rsidRPr="00375E5E">
        <w:t xml:space="preserve">Find </w:t>
      </w:r>
      <w:r w:rsidRPr="00375E5E">
        <w:rPr>
          <w:rStyle w:val="VerbatimChar"/>
          <w:rFonts w:ascii="Montserrat" w:hAnsi="Montserrat"/>
          <w:b w:val="0"/>
        </w:rPr>
        <w:t>Manage Plugins</w:t>
      </w:r>
      <w:r w:rsidRPr="00375E5E">
        <w:t xml:space="preserve"> from the list in the middle of the screen and click on </w:t>
      </w:r>
      <w:proofErr w:type="gramStart"/>
      <w:r w:rsidRPr="00375E5E">
        <w:t>it</w:t>
      </w:r>
      <w:proofErr w:type="gramEnd"/>
    </w:p>
    <w:p w14:paraId="2E6F6102" w14:textId="285A22D7" w:rsidR="0009448F" w:rsidRPr="00375E5E" w:rsidRDefault="00E00663" w:rsidP="0009448F">
      <w:pPr>
        <w:pStyle w:val="FirstParagraph"/>
        <w:ind w:left="431"/>
      </w:pPr>
      <w:r w:rsidRPr="00E00663">
        <w:rPr>
          <w:noProof/>
        </w:rPr>
        <w:drawing>
          <wp:inline distT="0" distB="0" distL="0" distR="0" wp14:anchorId="24F75F49" wp14:editId="665834BC">
            <wp:extent cx="4791600" cy="2934000"/>
            <wp:effectExtent l="19050" t="1905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600" cy="2934000"/>
                    </a:xfrm>
                    <a:prstGeom prst="rect">
                      <a:avLst/>
                    </a:prstGeom>
                    <a:ln>
                      <a:solidFill>
                        <a:schemeClr val="tx1"/>
                      </a:solidFill>
                    </a:ln>
                  </pic:spPr>
                </pic:pic>
              </a:graphicData>
            </a:graphic>
          </wp:inline>
        </w:drawing>
      </w:r>
    </w:p>
    <w:p w14:paraId="4FE07F11" w14:textId="7F2604C7" w:rsidR="000D5E86" w:rsidRDefault="000D5E86" w:rsidP="00375E5E">
      <w:pPr>
        <w:pStyle w:val="Compact"/>
      </w:pPr>
      <w:r w:rsidRPr="00375E5E">
        <w:t xml:space="preserve">Click on the </w:t>
      </w:r>
      <w:r w:rsidRPr="00375E5E">
        <w:rPr>
          <w:rStyle w:val="VerbatimChar"/>
        </w:rPr>
        <w:t>Available</w:t>
      </w:r>
      <w:r w:rsidRPr="00375E5E">
        <w:t xml:space="preserve"> tab ad then search for </w:t>
      </w:r>
      <w:r w:rsidRPr="00375E5E">
        <w:rPr>
          <w:rStyle w:val="VerbatimChar"/>
        </w:rPr>
        <w:t>Maven Integration</w:t>
      </w:r>
      <w:r w:rsidRPr="00375E5E">
        <w:t xml:space="preserve"> </w:t>
      </w:r>
    </w:p>
    <w:p w14:paraId="7092342C" w14:textId="5E3453DD" w:rsidR="0009448F" w:rsidRPr="00375E5E" w:rsidRDefault="00402497" w:rsidP="0009448F">
      <w:pPr>
        <w:pStyle w:val="FirstParagraph"/>
        <w:ind w:left="431"/>
      </w:pPr>
      <w:r w:rsidRPr="00402497">
        <w:rPr>
          <w:noProof/>
        </w:rPr>
        <w:lastRenderedPageBreak/>
        <w:drawing>
          <wp:inline distT="0" distB="0" distL="0" distR="0" wp14:anchorId="18822559" wp14:editId="53DF7590">
            <wp:extent cx="4791600" cy="29340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600" cy="2934000"/>
                    </a:xfrm>
                    <a:prstGeom prst="rect">
                      <a:avLst/>
                    </a:prstGeom>
                    <a:ln>
                      <a:solidFill>
                        <a:schemeClr val="tx1"/>
                      </a:solidFill>
                    </a:ln>
                  </pic:spPr>
                </pic:pic>
              </a:graphicData>
            </a:graphic>
          </wp:inline>
        </w:drawing>
      </w:r>
    </w:p>
    <w:p w14:paraId="5D95F6DD" w14:textId="43CDA028" w:rsidR="00402497" w:rsidRDefault="00402497" w:rsidP="00375E5E">
      <w:pPr>
        <w:pStyle w:val="Compact"/>
      </w:pPr>
      <w:r>
        <w:t>Tick the Maven Integration box</w:t>
      </w:r>
    </w:p>
    <w:p w14:paraId="72779766" w14:textId="173B6B74" w:rsidR="000D5E86" w:rsidRPr="00375E5E" w:rsidRDefault="000D5E86" w:rsidP="00375E5E">
      <w:pPr>
        <w:pStyle w:val="Compact"/>
      </w:pPr>
      <w:r w:rsidRPr="00375E5E">
        <w:t xml:space="preserve">Click </w:t>
      </w:r>
      <w:r w:rsidRPr="00375E5E">
        <w:rPr>
          <w:rStyle w:val="VerbatimChar"/>
        </w:rPr>
        <w:t xml:space="preserve">Download now and install after </w:t>
      </w:r>
      <w:proofErr w:type="gramStart"/>
      <w:r w:rsidRPr="00375E5E">
        <w:rPr>
          <w:rStyle w:val="VerbatimChar"/>
        </w:rPr>
        <w:t>restart</w:t>
      </w:r>
      <w:proofErr w:type="gramEnd"/>
    </w:p>
    <w:p w14:paraId="2AC3CD19" w14:textId="384D244D" w:rsidR="00402497" w:rsidRDefault="00402497" w:rsidP="00375E5E">
      <w:pPr>
        <w:pStyle w:val="Compact"/>
      </w:pPr>
      <w:r>
        <w:t xml:space="preserve">Go back to your command / terminal window and stop </w:t>
      </w:r>
      <w:r w:rsidR="009A29C6">
        <w:t>Tomcat</w:t>
      </w:r>
      <w:r>
        <w:t xml:space="preserve"> (</w:t>
      </w:r>
      <w:proofErr w:type="gramStart"/>
      <w:r>
        <w:t>ctrl-C</w:t>
      </w:r>
      <w:proofErr w:type="gramEnd"/>
      <w:r>
        <w:t>)</w:t>
      </w:r>
    </w:p>
    <w:p w14:paraId="50C83CFE" w14:textId="194B25F3" w:rsidR="00402497" w:rsidRDefault="00402497" w:rsidP="00375E5E">
      <w:pPr>
        <w:pStyle w:val="Compact"/>
      </w:pPr>
      <w:r>
        <w:t xml:space="preserve">Restart </w:t>
      </w:r>
      <w:r w:rsidR="009A29C6">
        <w:t>Tomcat</w:t>
      </w:r>
      <w:r>
        <w:t>, the same way you started it before</w:t>
      </w:r>
    </w:p>
    <w:p w14:paraId="0D1BEF6E" w14:textId="5425BDED" w:rsidR="000D5E86" w:rsidRPr="00375E5E" w:rsidRDefault="00402497" w:rsidP="00402497">
      <w:pPr>
        <w:pStyle w:val="Compact"/>
      </w:pPr>
      <w:r>
        <w:t xml:space="preserve">Refresh your browser, and log in again to Jenkins, using your root user </w:t>
      </w:r>
      <w:proofErr w:type="gramStart"/>
      <w:r>
        <w:t>credentials</w:t>
      </w:r>
      <w:proofErr w:type="gramEnd"/>
    </w:p>
    <w:p w14:paraId="03BD018B" w14:textId="77777777" w:rsidR="000D5E86" w:rsidRPr="00375E5E" w:rsidRDefault="000D5E86" w:rsidP="00375E5E">
      <w:pPr>
        <w:pStyle w:val="Heading1"/>
      </w:pPr>
      <w:bookmarkStart w:id="9" w:name="enabling-maven"/>
      <w:bookmarkEnd w:id="8"/>
      <w:r w:rsidRPr="00375E5E">
        <w:t>Enabling Maven</w:t>
      </w:r>
    </w:p>
    <w:p w14:paraId="04F0D5EA" w14:textId="77777777" w:rsidR="000D5E86" w:rsidRPr="00375E5E" w:rsidRDefault="000D5E86" w:rsidP="008A4B91">
      <w:pPr>
        <w:pStyle w:val="Compact"/>
        <w:numPr>
          <w:ilvl w:val="0"/>
          <w:numId w:val="9"/>
        </w:numPr>
      </w:pPr>
      <w:r w:rsidRPr="00375E5E">
        <w:t xml:space="preserve">Click </w:t>
      </w:r>
      <w:r w:rsidRPr="00375E5E">
        <w:rPr>
          <w:rStyle w:val="VerbatimChar"/>
        </w:rPr>
        <w:t>Manage Jenkins</w:t>
      </w:r>
      <w:r w:rsidRPr="00375E5E">
        <w:t xml:space="preserve"> from the menu on the left of the </w:t>
      </w:r>
      <w:proofErr w:type="gramStart"/>
      <w:r w:rsidRPr="00375E5E">
        <w:t>screen</w:t>
      </w:r>
      <w:proofErr w:type="gramEnd"/>
    </w:p>
    <w:p w14:paraId="264B3020" w14:textId="19130B58" w:rsidR="000D5E86" w:rsidRDefault="000D5E86" w:rsidP="00375E5E">
      <w:pPr>
        <w:pStyle w:val="Compact"/>
      </w:pPr>
      <w:r w:rsidRPr="00375E5E">
        <w:t xml:space="preserve">Find </w:t>
      </w:r>
      <w:r w:rsidRPr="00375E5E">
        <w:rPr>
          <w:rStyle w:val="VerbatimChar"/>
        </w:rPr>
        <w:t>Global Tool Configuration</w:t>
      </w:r>
      <w:r w:rsidRPr="00375E5E">
        <w:t xml:space="preserve"> from the list in the middle of the screen and click on i</w:t>
      </w:r>
      <w:r w:rsidR="00375E5E" w:rsidRPr="00375E5E">
        <w:t>t again.</w:t>
      </w:r>
    </w:p>
    <w:p w14:paraId="0AA6E5BF" w14:textId="79F9625C" w:rsidR="0009448F" w:rsidRPr="00375E5E" w:rsidRDefault="001746B3" w:rsidP="0009448F">
      <w:pPr>
        <w:pStyle w:val="FirstParagraph"/>
        <w:ind w:left="431"/>
      </w:pPr>
      <w:r w:rsidRPr="001746B3">
        <w:rPr>
          <w:noProof/>
        </w:rPr>
        <w:lastRenderedPageBreak/>
        <w:drawing>
          <wp:inline distT="0" distB="0" distL="0" distR="0" wp14:anchorId="6F3F4AF8" wp14:editId="2F4B2331">
            <wp:extent cx="4791600" cy="2930400"/>
            <wp:effectExtent l="19050" t="1905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600" cy="2930400"/>
                    </a:xfrm>
                    <a:prstGeom prst="rect">
                      <a:avLst/>
                    </a:prstGeom>
                    <a:ln>
                      <a:solidFill>
                        <a:schemeClr val="tx1"/>
                      </a:solidFill>
                    </a:ln>
                  </pic:spPr>
                </pic:pic>
              </a:graphicData>
            </a:graphic>
          </wp:inline>
        </w:drawing>
      </w:r>
    </w:p>
    <w:p w14:paraId="2D82055B" w14:textId="7091D694" w:rsidR="000D5E86" w:rsidRPr="001746B3" w:rsidRDefault="000D5E86" w:rsidP="00375E5E">
      <w:pPr>
        <w:pStyle w:val="Compact"/>
        <w:rPr>
          <w:rStyle w:val="VerbatimChar"/>
          <w:rFonts w:ascii="Montserrat" w:hAnsi="Montserrat"/>
          <w:b w:val="0"/>
        </w:rPr>
      </w:pPr>
      <w:r w:rsidRPr="00375E5E">
        <w:t xml:space="preserve">Scroll down until you find the </w:t>
      </w:r>
      <w:r w:rsidRPr="00375E5E">
        <w:rPr>
          <w:rStyle w:val="VerbatimChar"/>
        </w:rPr>
        <w:t>Maven</w:t>
      </w:r>
      <w:r w:rsidRPr="00375E5E">
        <w:t xml:space="preserve"> section and click </w:t>
      </w:r>
      <w:r w:rsidRPr="00375E5E">
        <w:rPr>
          <w:rStyle w:val="VerbatimChar"/>
        </w:rPr>
        <w:t>Add Maven</w:t>
      </w:r>
    </w:p>
    <w:p w14:paraId="25E1EC6B" w14:textId="55BA971A" w:rsidR="001746B3" w:rsidRPr="00375E5E" w:rsidRDefault="001746B3" w:rsidP="001746B3">
      <w:pPr>
        <w:pStyle w:val="Compact"/>
        <w:numPr>
          <w:ilvl w:val="0"/>
          <w:numId w:val="0"/>
        </w:numPr>
        <w:ind w:left="431"/>
      </w:pPr>
      <w:r w:rsidRPr="001746B3">
        <w:rPr>
          <w:noProof/>
        </w:rPr>
        <w:drawing>
          <wp:inline distT="0" distB="0" distL="0" distR="0" wp14:anchorId="7243B3FB" wp14:editId="2732080B">
            <wp:extent cx="4791600" cy="293040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600" cy="2930400"/>
                    </a:xfrm>
                    <a:prstGeom prst="rect">
                      <a:avLst/>
                    </a:prstGeom>
                    <a:ln>
                      <a:solidFill>
                        <a:schemeClr val="tx1"/>
                      </a:solidFill>
                    </a:ln>
                  </pic:spPr>
                </pic:pic>
              </a:graphicData>
            </a:graphic>
          </wp:inline>
        </w:drawing>
      </w:r>
    </w:p>
    <w:p w14:paraId="701443B4" w14:textId="5F5D55E0" w:rsidR="000D5E86" w:rsidRDefault="000D5E86" w:rsidP="00375E5E">
      <w:pPr>
        <w:pStyle w:val="Compact"/>
      </w:pPr>
      <w:r w:rsidRPr="00375E5E">
        <w:t xml:space="preserve">In the </w:t>
      </w:r>
      <w:r w:rsidRPr="00375E5E">
        <w:rPr>
          <w:rStyle w:val="VerbatimChar"/>
        </w:rPr>
        <w:t>Name</w:t>
      </w:r>
      <w:r w:rsidRPr="00375E5E">
        <w:t xml:space="preserve"> input box type </w:t>
      </w:r>
      <w:r w:rsidRPr="00375E5E">
        <w:rPr>
          <w:rStyle w:val="VerbatimChar"/>
        </w:rPr>
        <w:t>M3</w:t>
      </w:r>
      <w:r w:rsidRPr="00375E5E">
        <w:t xml:space="preserve"> and click </w:t>
      </w:r>
      <w:r w:rsidRPr="00375E5E">
        <w:rPr>
          <w:rStyle w:val="VerbatimChar"/>
        </w:rPr>
        <w:t>Save</w:t>
      </w:r>
      <w:r w:rsidRPr="00375E5E">
        <w:t xml:space="preserve"> </w:t>
      </w:r>
    </w:p>
    <w:p w14:paraId="1AB44A45" w14:textId="79381962" w:rsidR="0009448F" w:rsidRPr="00375E5E" w:rsidRDefault="001746B3" w:rsidP="0009448F">
      <w:pPr>
        <w:pStyle w:val="FirstParagraph"/>
        <w:ind w:left="431"/>
      </w:pPr>
      <w:r w:rsidRPr="001746B3">
        <w:rPr>
          <w:noProof/>
        </w:rPr>
        <w:lastRenderedPageBreak/>
        <w:drawing>
          <wp:inline distT="0" distB="0" distL="0" distR="0" wp14:anchorId="7832AA93" wp14:editId="4E07C197">
            <wp:extent cx="4795200" cy="3200400"/>
            <wp:effectExtent l="19050" t="1905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5200" cy="3200400"/>
                    </a:xfrm>
                    <a:prstGeom prst="rect">
                      <a:avLst/>
                    </a:prstGeom>
                    <a:ln>
                      <a:solidFill>
                        <a:schemeClr val="tx1"/>
                      </a:solidFill>
                    </a:ln>
                  </pic:spPr>
                </pic:pic>
              </a:graphicData>
            </a:graphic>
          </wp:inline>
        </w:drawing>
      </w:r>
    </w:p>
    <w:p w14:paraId="547653D0" w14:textId="77777777" w:rsidR="000D5E86" w:rsidRPr="00375E5E" w:rsidRDefault="000D5E86" w:rsidP="00375E5E">
      <w:pPr>
        <w:pStyle w:val="Compact"/>
      </w:pPr>
      <w:r w:rsidRPr="00375E5E">
        <w:t xml:space="preserve">You will be returned to the </w:t>
      </w:r>
      <w:r w:rsidRPr="00375E5E">
        <w:rPr>
          <w:rStyle w:val="VerbatimChar"/>
        </w:rPr>
        <w:t>Manage Jenkins</w:t>
      </w:r>
      <w:r w:rsidRPr="00375E5E">
        <w:t xml:space="preserve"> screen - it is now configured to build Maven jobs!</w:t>
      </w:r>
    </w:p>
    <w:p w14:paraId="5A7A437A" w14:textId="77777777" w:rsidR="000D5E86" w:rsidRPr="00375E5E" w:rsidRDefault="000D5E86" w:rsidP="00375E5E">
      <w:pPr>
        <w:pStyle w:val="Heading1"/>
      </w:pPr>
      <w:bookmarkStart w:id="10" w:name="creating-a-job"/>
      <w:bookmarkEnd w:id="9"/>
      <w:r w:rsidRPr="00375E5E">
        <w:t>Creating a Job</w:t>
      </w:r>
    </w:p>
    <w:p w14:paraId="6319DB11" w14:textId="77777777" w:rsidR="000D5E86" w:rsidRPr="00375E5E" w:rsidRDefault="000D5E86" w:rsidP="00375E5E">
      <w:pPr>
        <w:pStyle w:val="FirstParagraph"/>
      </w:pPr>
      <w:bookmarkStart w:id="11" w:name="overview"/>
      <w:r w:rsidRPr="00375E5E">
        <w:t>In this part of the activity, you will get Jenkins to monitor a pre-built project and build it and rebuild it on changes. This will be done via local files, but it can be configured to monitor Git repositories and rebuild when there are new commits to them.</w:t>
      </w:r>
    </w:p>
    <w:p w14:paraId="71F61010" w14:textId="77777777" w:rsidR="000D5E86" w:rsidRPr="00375E5E" w:rsidRDefault="000D5E86" w:rsidP="00375E5E">
      <w:pPr>
        <w:pStyle w:val="Heading1"/>
      </w:pPr>
      <w:bookmarkStart w:id="12" w:name="initialise-the-calculator-as-a-git-repo"/>
      <w:bookmarkEnd w:id="11"/>
      <w:r w:rsidRPr="00375E5E">
        <w:t xml:space="preserve">Initialise the Calculator as a </w:t>
      </w:r>
      <w:proofErr w:type="spellStart"/>
      <w:r w:rsidRPr="00375E5E">
        <w:t>Git</w:t>
      </w:r>
      <w:proofErr w:type="spellEnd"/>
      <w:r w:rsidRPr="00375E5E">
        <w:t xml:space="preserve"> </w:t>
      </w:r>
      <w:proofErr w:type="gramStart"/>
      <w:r w:rsidRPr="00375E5E">
        <w:t>repo</w:t>
      </w:r>
      <w:proofErr w:type="gramEnd"/>
    </w:p>
    <w:p w14:paraId="07D31D71" w14:textId="3213BDB2" w:rsidR="000D5E86" w:rsidRPr="00375E5E" w:rsidRDefault="000D5E86" w:rsidP="00375E5E">
      <w:pPr>
        <w:pStyle w:val="FirstParagraph"/>
      </w:pPr>
      <w:r w:rsidRPr="00375E5E">
        <w:t xml:space="preserve">For this part of the </w:t>
      </w:r>
      <w:proofErr w:type="gramStart"/>
      <w:r w:rsidRPr="00375E5E">
        <w:t>activity</w:t>
      </w:r>
      <w:proofErr w:type="gramEnd"/>
      <w:r w:rsidR="001746B3">
        <w:t xml:space="preserve"> we need to set up a new local Git repository.</w:t>
      </w:r>
      <w:r w:rsidRPr="00375E5E">
        <w:t xml:space="preserve"> </w:t>
      </w:r>
      <w:r w:rsidR="001746B3">
        <w:t>The initial content of the repository will come from this lab's starter files (Lab 9 - Java starter).</w:t>
      </w:r>
    </w:p>
    <w:p w14:paraId="395D6818" w14:textId="1F2D4906" w:rsidR="001746B3" w:rsidRDefault="001746B3" w:rsidP="008A4B91">
      <w:pPr>
        <w:pStyle w:val="Compact"/>
        <w:numPr>
          <w:ilvl w:val="0"/>
          <w:numId w:val="10"/>
        </w:numPr>
      </w:pPr>
      <w:r>
        <w:t>Copy the</w:t>
      </w:r>
      <w:r w:rsidR="004F7343">
        <w:t xml:space="preserve"> calculator-</w:t>
      </w:r>
      <w:proofErr w:type="spellStart"/>
      <w:r w:rsidR="004F7343">
        <w:t>jenkins</w:t>
      </w:r>
      <w:proofErr w:type="spellEnd"/>
      <w:r>
        <w:t xml:space="preserve"> folder to another </w:t>
      </w:r>
      <w:r w:rsidR="004F7343">
        <w:t xml:space="preserve">place </w:t>
      </w:r>
      <w:r>
        <w:t>on disk (</w:t>
      </w:r>
      <w:proofErr w:type="gramStart"/>
      <w:r>
        <w:t>e.g.</w:t>
      </w:r>
      <w:proofErr w:type="gramEnd"/>
      <w:r>
        <w:t xml:space="preserve"> c:\</w:t>
      </w:r>
      <w:r w:rsidR="004F7343">
        <w:t>calculator-jenkins</w:t>
      </w:r>
      <w:r>
        <w:t>)</w:t>
      </w:r>
    </w:p>
    <w:p w14:paraId="2EC466A3" w14:textId="27FABAFB" w:rsidR="001746B3" w:rsidRDefault="001746B3" w:rsidP="008A4B91">
      <w:pPr>
        <w:pStyle w:val="Compact"/>
        <w:numPr>
          <w:ilvl w:val="0"/>
          <w:numId w:val="10"/>
        </w:numPr>
      </w:pPr>
      <w:r>
        <w:t>Open a terminal / command window, and navigate into the folder above, e.g.</w:t>
      </w:r>
    </w:p>
    <w:p w14:paraId="58E400EE" w14:textId="2F9D5725" w:rsidR="001746B3" w:rsidRDefault="001746B3" w:rsidP="001746B3">
      <w:pPr>
        <w:pStyle w:val="Code"/>
      </w:pPr>
      <w:r>
        <w:t>cd c:\</w:t>
      </w:r>
      <w:r w:rsidR="004F7343">
        <w:t>calculator-jenkins</w:t>
      </w:r>
    </w:p>
    <w:p w14:paraId="32102A13" w14:textId="77777777" w:rsidR="004F7343" w:rsidRDefault="000D5E86" w:rsidP="00375E5E">
      <w:pPr>
        <w:pStyle w:val="Compact"/>
      </w:pPr>
      <w:r w:rsidRPr="00375E5E">
        <w:t xml:space="preserve">Initialise </w:t>
      </w:r>
      <w:r w:rsidR="004F7343">
        <w:t xml:space="preserve">the folder </w:t>
      </w:r>
      <w:r w:rsidRPr="00375E5E">
        <w:t xml:space="preserve">as a new </w:t>
      </w:r>
      <w:proofErr w:type="spellStart"/>
      <w:r w:rsidRPr="00375E5E">
        <w:t>Git</w:t>
      </w:r>
      <w:proofErr w:type="spellEnd"/>
      <w:r w:rsidRPr="00375E5E">
        <w:t xml:space="preserve"> repo</w:t>
      </w:r>
      <w:r w:rsidR="004F7343">
        <w:t>:</w:t>
      </w:r>
    </w:p>
    <w:p w14:paraId="00521DC0" w14:textId="5DE194A3" w:rsidR="000D5E86" w:rsidRPr="00375E5E" w:rsidRDefault="000D5E86" w:rsidP="004F7343">
      <w:pPr>
        <w:pStyle w:val="Code"/>
      </w:pPr>
      <w:r w:rsidRPr="00375E5E">
        <w:rPr>
          <w:rStyle w:val="VerbatimChar"/>
        </w:rPr>
        <w:t xml:space="preserve">git </w:t>
      </w:r>
      <w:proofErr w:type="spellStart"/>
      <w:r w:rsidRPr="00375E5E">
        <w:rPr>
          <w:rStyle w:val="VerbatimChar"/>
        </w:rPr>
        <w:t>init</w:t>
      </w:r>
      <w:proofErr w:type="spellEnd"/>
    </w:p>
    <w:p w14:paraId="4343C0EB" w14:textId="77777777" w:rsidR="004F7343" w:rsidRDefault="000D5E86" w:rsidP="00375E5E">
      <w:pPr>
        <w:pStyle w:val="Compact"/>
      </w:pPr>
      <w:r w:rsidRPr="00375E5E">
        <w:t xml:space="preserve">Add </w:t>
      </w:r>
      <w:proofErr w:type="gramStart"/>
      <w:r w:rsidRPr="00375E5E">
        <w:t>all of</w:t>
      </w:r>
      <w:proofErr w:type="gramEnd"/>
      <w:r w:rsidRPr="00375E5E">
        <w:t xml:space="preserve"> the files</w:t>
      </w:r>
      <w:r w:rsidR="004F7343">
        <w:t>:</w:t>
      </w:r>
    </w:p>
    <w:p w14:paraId="694C110F" w14:textId="359C2BA9" w:rsidR="000D5E86" w:rsidRPr="00375E5E" w:rsidRDefault="000D5E86" w:rsidP="004F7343">
      <w:pPr>
        <w:pStyle w:val="Code"/>
      </w:pPr>
      <w:r w:rsidRPr="00375E5E">
        <w:rPr>
          <w:rStyle w:val="VerbatimChar"/>
        </w:rPr>
        <w:t xml:space="preserve">git </w:t>
      </w:r>
      <w:proofErr w:type="gramStart"/>
      <w:r w:rsidRPr="00375E5E">
        <w:rPr>
          <w:rStyle w:val="VerbatimChar"/>
        </w:rPr>
        <w:t>add .</w:t>
      </w:r>
      <w:proofErr w:type="gramEnd"/>
    </w:p>
    <w:p w14:paraId="4592A1AE" w14:textId="77777777" w:rsidR="004F7343" w:rsidRDefault="000D5E86" w:rsidP="00375E5E">
      <w:pPr>
        <w:pStyle w:val="Compact"/>
      </w:pPr>
      <w:r w:rsidRPr="00375E5E">
        <w:t>Commit the files</w:t>
      </w:r>
      <w:r w:rsidR="004F7343">
        <w:t>:</w:t>
      </w:r>
    </w:p>
    <w:p w14:paraId="26376324" w14:textId="2E7B26F7" w:rsidR="000D5E86" w:rsidRPr="00375E5E" w:rsidRDefault="000D5E86" w:rsidP="004F7343">
      <w:pPr>
        <w:pStyle w:val="Code"/>
      </w:pPr>
      <w:r w:rsidRPr="00375E5E">
        <w:rPr>
          <w:rStyle w:val="VerbatimChar"/>
        </w:rPr>
        <w:t xml:space="preserve">git commit -m "Initial </w:t>
      </w:r>
      <w:proofErr w:type="gramStart"/>
      <w:r w:rsidRPr="00375E5E">
        <w:rPr>
          <w:rStyle w:val="VerbatimChar"/>
        </w:rPr>
        <w:t>commit"</w:t>
      </w:r>
      <w:proofErr w:type="gramEnd"/>
    </w:p>
    <w:p w14:paraId="35E31327" w14:textId="77777777" w:rsidR="000D5E86" w:rsidRPr="00375E5E" w:rsidRDefault="000D5E86" w:rsidP="00375E5E">
      <w:pPr>
        <w:pStyle w:val="Heading1"/>
      </w:pPr>
      <w:bookmarkStart w:id="13" w:name="set-up-a-job"/>
      <w:bookmarkEnd w:id="12"/>
      <w:r w:rsidRPr="00375E5E">
        <w:lastRenderedPageBreak/>
        <w:t xml:space="preserve">Set up a </w:t>
      </w:r>
      <w:proofErr w:type="gramStart"/>
      <w:r w:rsidRPr="00375E5E">
        <w:t>Job</w:t>
      </w:r>
      <w:proofErr w:type="gramEnd"/>
    </w:p>
    <w:p w14:paraId="6362860C" w14:textId="77777777" w:rsidR="000D5E86" w:rsidRPr="00375E5E" w:rsidRDefault="000D5E86" w:rsidP="008A4B91">
      <w:pPr>
        <w:pStyle w:val="Compact"/>
        <w:numPr>
          <w:ilvl w:val="0"/>
          <w:numId w:val="11"/>
        </w:numPr>
      </w:pPr>
      <w:r w:rsidRPr="00375E5E">
        <w:t xml:space="preserve">Reopen your browser window and get to the Jenkins dashboard </w:t>
      </w:r>
      <w:hyperlink r:id="rId21">
        <w:r w:rsidRPr="00375E5E">
          <w:rPr>
            <w:rStyle w:val="Hyperlink"/>
          </w:rPr>
          <w:t>http://localhost:8080/jenkins</w:t>
        </w:r>
      </w:hyperlink>
      <w:r w:rsidRPr="00375E5E">
        <w:t xml:space="preserve">, logging in if </w:t>
      </w:r>
      <w:proofErr w:type="gramStart"/>
      <w:r w:rsidRPr="00375E5E">
        <w:t>necessary</w:t>
      </w:r>
      <w:proofErr w:type="gramEnd"/>
    </w:p>
    <w:p w14:paraId="55BD741E" w14:textId="77777777" w:rsidR="000D5E86" w:rsidRPr="00375E5E" w:rsidRDefault="000D5E86" w:rsidP="00375E5E">
      <w:pPr>
        <w:pStyle w:val="Compact"/>
      </w:pPr>
      <w:r w:rsidRPr="00375E5E">
        <w:t xml:space="preserve">On the menu on the left, select </w:t>
      </w:r>
      <w:r w:rsidRPr="00375E5E">
        <w:rPr>
          <w:rStyle w:val="VerbatimChar"/>
        </w:rPr>
        <w:t>New Item</w:t>
      </w:r>
    </w:p>
    <w:p w14:paraId="601C831B" w14:textId="77777777" w:rsidR="000D5E86" w:rsidRPr="00375E5E" w:rsidRDefault="000D5E86" w:rsidP="00375E5E">
      <w:pPr>
        <w:pStyle w:val="Compact"/>
      </w:pPr>
      <w:r w:rsidRPr="00375E5E">
        <w:t xml:space="preserve">In the </w:t>
      </w:r>
      <w:r w:rsidRPr="00375E5E">
        <w:rPr>
          <w:rStyle w:val="VerbatimChar"/>
        </w:rPr>
        <w:t>Enter an item name</w:t>
      </w:r>
      <w:r w:rsidRPr="00375E5E">
        <w:t xml:space="preserve"> input box type </w:t>
      </w:r>
      <w:r w:rsidRPr="00375E5E">
        <w:rPr>
          <w:rStyle w:val="VerbatimChar"/>
        </w:rPr>
        <w:t>Calculator Job</w:t>
      </w:r>
    </w:p>
    <w:p w14:paraId="40DE8557" w14:textId="74D2EFF0" w:rsidR="000D5E86" w:rsidRDefault="000D5E86" w:rsidP="00375E5E">
      <w:pPr>
        <w:pStyle w:val="Compact"/>
      </w:pPr>
      <w:r w:rsidRPr="00375E5E">
        <w:t xml:space="preserve">Click on </w:t>
      </w:r>
      <w:r w:rsidRPr="00375E5E">
        <w:rPr>
          <w:rStyle w:val="VerbatimChar"/>
        </w:rPr>
        <w:t>Maven Project</w:t>
      </w:r>
      <w:r w:rsidRPr="00375E5E">
        <w:t xml:space="preserve"> so that a highlight box surrounds </w:t>
      </w:r>
      <w:proofErr w:type="gramStart"/>
      <w:r w:rsidRPr="00375E5E">
        <w:t>it</w:t>
      </w:r>
      <w:proofErr w:type="gramEnd"/>
    </w:p>
    <w:p w14:paraId="5B4BD04F" w14:textId="61DC8658" w:rsidR="0009448F" w:rsidRPr="00375E5E" w:rsidRDefault="004F7343" w:rsidP="0009448F">
      <w:pPr>
        <w:pStyle w:val="FirstParagraph"/>
        <w:ind w:left="431"/>
      </w:pPr>
      <w:r w:rsidRPr="004F7343">
        <w:rPr>
          <w:noProof/>
        </w:rPr>
        <w:drawing>
          <wp:inline distT="0" distB="0" distL="0" distR="0" wp14:anchorId="641AB5B5" wp14:editId="0DBE76B9">
            <wp:extent cx="4795200" cy="3200400"/>
            <wp:effectExtent l="19050" t="1905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200" cy="3200400"/>
                    </a:xfrm>
                    <a:prstGeom prst="rect">
                      <a:avLst/>
                    </a:prstGeom>
                    <a:ln>
                      <a:solidFill>
                        <a:schemeClr val="tx1"/>
                      </a:solidFill>
                    </a:ln>
                  </pic:spPr>
                </pic:pic>
              </a:graphicData>
            </a:graphic>
          </wp:inline>
        </w:drawing>
      </w:r>
    </w:p>
    <w:p w14:paraId="33AE2EFA" w14:textId="7618E255" w:rsidR="000D5E86" w:rsidRPr="00375E5E" w:rsidRDefault="000D5E86" w:rsidP="00375E5E">
      <w:pPr>
        <w:pStyle w:val="Compact"/>
      </w:pPr>
      <w:r w:rsidRPr="00375E5E">
        <w:t xml:space="preserve">Click </w:t>
      </w:r>
      <w:r w:rsidRPr="00375E5E">
        <w:rPr>
          <w:rStyle w:val="VerbatimChar"/>
        </w:rPr>
        <w:t>OK</w:t>
      </w:r>
      <w:r w:rsidRPr="00375E5E">
        <w:t xml:space="preserve"> </w:t>
      </w:r>
    </w:p>
    <w:p w14:paraId="3C4CF487" w14:textId="77777777" w:rsidR="000D5E86" w:rsidRPr="00375E5E" w:rsidRDefault="000D5E86" w:rsidP="00375E5E">
      <w:pPr>
        <w:pStyle w:val="Compact"/>
      </w:pPr>
      <w:r w:rsidRPr="00375E5E">
        <w:t xml:space="preserve">On the next screen, scroll down to the </w:t>
      </w:r>
      <w:r w:rsidRPr="00375E5E">
        <w:rPr>
          <w:rStyle w:val="VerbatimChar"/>
        </w:rPr>
        <w:t>Source Code Management</w:t>
      </w:r>
      <w:r w:rsidRPr="00375E5E">
        <w:t xml:space="preserve"> </w:t>
      </w:r>
      <w:proofErr w:type="gramStart"/>
      <w:r w:rsidRPr="00375E5E">
        <w:t>section</w:t>
      </w:r>
      <w:proofErr w:type="gramEnd"/>
    </w:p>
    <w:p w14:paraId="6F4DB25C" w14:textId="1AC97FC7" w:rsidR="000D5E86" w:rsidRDefault="000D5E86" w:rsidP="00375E5E">
      <w:pPr>
        <w:pStyle w:val="Compact"/>
      </w:pPr>
      <w:r w:rsidRPr="00375E5E">
        <w:t xml:space="preserve">Select the </w:t>
      </w:r>
      <w:r w:rsidRPr="00375E5E">
        <w:rPr>
          <w:rStyle w:val="VerbatimChar"/>
        </w:rPr>
        <w:t>Git</w:t>
      </w:r>
      <w:r w:rsidRPr="00375E5E">
        <w:t xml:space="preserve"> radio button and enter the path to your </w:t>
      </w:r>
      <w:r w:rsidRPr="00375E5E">
        <w:rPr>
          <w:b/>
        </w:rPr>
        <w:t>Calculator</w:t>
      </w:r>
      <w:r w:rsidR="004F7343">
        <w:rPr>
          <w:b/>
        </w:rPr>
        <w:t>-</w:t>
      </w:r>
      <w:proofErr w:type="spellStart"/>
      <w:r w:rsidR="004F7343">
        <w:rPr>
          <w:b/>
        </w:rPr>
        <w:t>jenkins</w:t>
      </w:r>
      <w:proofErr w:type="spellEnd"/>
      <w:r w:rsidRPr="00375E5E">
        <w:t xml:space="preserve"> </w:t>
      </w:r>
      <w:proofErr w:type="gramStart"/>
      <w:r w:rsidRPr="00375E5E">
        <w:t>project</w:t>
      </w:r>
      <w:proofErr w:type="gramEnd"/>
    </w:p>
    <w:p w14:paraId="68DEF052" w14:textId="011CC4E3" w:rsidR="004F7343" w:rsidRPr="00375E5E" w:rsidRDefault="004F7343" w:rsidP="004F7343">
      <w:pPr>
        <w:pStyle w:val="Compact"/>
        <w:numPr>
          <w:ilvl w:val="0"/>
          <w:numId w:val="0"/>
        </w:numPr>
        <w:ind w:left="431"/>
      </w:pPr>
      <w:r w:rsidRPr="004F7343">
        <w:rPr>
          <w:noProof/>
        </w:rPr>
        <w:lastRenderedPageBreak/>
        <w:drawing>
          <wp:inline distT="0" distB="0" distL="0" distR="0" wp14:anchorId="47B9E0DA" wp14:editId="4CBFEFDC">
            <wp:extent cx="4791600" cy="27468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600" cy="2746800"/>
                    </a:xfrm>
                    <a:prstGeom prst="rect">
                      <a:avLst/>
                    </a:prstGeom>
                    <a:ln>
                      <a:solidFill>
                        <a:schemeClr val="tx1"/>
                      </a:solidFill>
                    </a:ln>
                  </pic:spPr>
                </pic:pic>
              </a:graphicData>
            </a:graphic>
          </wp:inline>
        </w:drawing>
      </w:r>
    </w:p>
    <w:p w14:paraId="12C07307" w14:textId="77777777" w:rsidR="000D5E86" w:rsidRPr="00375E5E" w:rsidRDefault="000D5E86" w:rsidP="00375E5E">
      <w:pPr>
        <w:pStyle w:val="Compact"/>
      </w:pPr>
      <w:r w:rsidRPr="00375E5E">
        <w:t xml:space="preserve">Click the </w:t>
      </w:r>
      <w:r w:rsidRPr="00375E5E">
        <w:rPr>
          <w:rStyle w:val="VerbatimChar"/>
        </w:rPr>
        <w:t>Save</w:t>
      </w:r>
      <w:r w:rsidRPr="00375E5E">
        <w:t xml:space="preserve"> </w:t>
      </w:r>
      <w:proofErr w:type="gramStart"/>
      <w:r w:rsidRPr="00375E5E">
        <w:t>button</w:t>
      </w:r>
      <w:proofErr w:type="gramEnd"/>
    </w:p>
    <w:p w14:paraId="7C0993E7" w14:textId="77777777" w:rsidR="000D5E86" w:rsidRPr="00375E5E" w:rsidRDefault="000D5E86" w:rsidP="00375E5E">
      <w:pPr>
        <w:pStyle w:val="Heading1"/>
      </w:pPr>
      <w:bookmarkStart w:id="14" w:name="build-the-job"/>
      <w:bookmarkEnd w:id="13"/>
      <w:r w:rsidRPr="00375E5E">
        <w:t>Build the Job</w:t>
      </w:r>
    </w:p>
    <w:p w14:paraId="167C063F" w14:textId="36C36023" w:rsidR="000D5E86" w:rsidRDefault="000D5E86" w:rsidP="008A4B91">
      <w:pPr>
        <w:pStyle w:val="Compact"/>
        <w:numPr>
          <w:ilvl w:val="0"/>
          <w:numId w:val="12"/>
        </w:numPr>
      </w:pPr>
      <w:r w:rsidRPr="00375E5E">
        <w:t xml:space="preserve">Click </w:t>
      </w:r>
      <w:r w:rsidRPr="00375E5E">
        <w:rPr>
          <w:rStyle w:val="VerbatimChar"/>
          <w:rFonts w:ascii="Montserrat" w:hAnsi="Montserrat"/>
          <w:b w:val="0"/>
        </w:rPr>
        <w:t>Build Now</w:t>
      </w:r>
      <w:r w:rsidRPr="00375E5E">
        <w:t xml:space="preserve"> on the menu on the left of the screen - you will notice a </w:t>
      </w:r>
      <w:r w:rsidR="004F7343">
        <w:t xml:space="preserve">stripy </w:t>
      </w:r>
      <w:r w:rsidRPr="00375E5E">
        <w:t xml:space="preserve">progress bar appears in the </w:t>
      </w:r>
      <w:r w:rsidRPr="00375E5E">
        <w:rPr>
          <w:rStyle w:val="VerbatimChar"/>
          <w:rFonts w:ascii="Montserrat" w:hAnsi="Montserrat"/>
          <w:b w:val="0"/>
        </w:rPr>
        <w:t>Build History</w:t>
      </w:r>
      <w:r w:rsidRPr="00375E5E">
        <w:t xml:space="preserve"> </w:t>
      </w:r>
      <w:proofErr w:type="gramStart"/>
      <w:r w:rsidRPr="00375E5E">
        <w:t>section</w:t>
      </w:r>
      <w:proofErr w:type="gramEnd"/>
    </w:p>
    <w:p w14:paraId="56A58FFA" w14:textId="510DB4B5" w:rsidR="004F7343" w:rsidRPr="00375E5E" w:rsidRDefault="004F7343" w:rsidP="004F7343">
      <w:pPr>
        <w:pStyle w:val="Compact"/>
        <w:numPr>
          <w:ilvl w:val="0"/>
          <w:numId w:val="0"/>
        </w:numPr>
        <w:ind w:left="432"/>
      </w:pPr>
      <w:r w:rsidRPr="004F7343">
        <w:rPr>
          <w:noProof/>
        </w:rPr>
        <w:drawing>
          <wp:inline distT="0" distB="0" distL="0" distR="0" wp14:anchorId="15DA5D25" wp14:editId="7D2C802D">
            <wp:extent cx="4795200" cy="3783600"/>
            <wp:effectExtent l="19050" t="1905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200" cy="3783600"/>
                    </a:xfrm>
                    <a:prstGeom prst="rect">
                      <a:avLst/>
                    </a:prstGeom>
                    <a:ln>
                      <a:solidFill>
                        <a:schemeClr val="tx1"/>
                      </a:solidFill>
                    </a:ln>
                  </pic:spPr>
                </pic:pic>
              </a:graphicData>
            </a:graphic>
          </wp:inline>
        </w:drawing>
      </w:r>
    </w:p>
    <w:p w14:paraId="2F086625" w14:textId="1E1FCCA3" w:rsidR="000D5E86" w:rsidRDefault="000D5E86" w:rsidP="00375E5E">
      <w:pPr>
        <w:pStyle w:val="Compact"/>
      </w:pPr>
      <w:r w:rsidRPr="00375E5E">
        <w:lastRenderedPageBreak/>
        <w:t>Once the Job is complete, the progress bar will be replaced by a number link - this is the Build Number</w:t>
      </w:r>
    </w:p>
    <w:p w14:paraId="44FA5245" w14:textId="63ABCD83" w:rsidR="00510A31" w:rsidRPr="00375E5E" w:rsidRDefault="00510A31" w:rsidP="00510A31">
      <w:pPr>
        <w:pStyle w:val="Compact"/>
        <w:numPr>
          <w:ilvl w:val="0"/>
          <w:numId w:val="0"/>
        </w:numPr>
        <w:ind w:left="431"/>
      </w:pPr>
      <w:r w:rsidRPr="00510A31">
        <w:rPr>
          <w:noProof/>
        </w:rPr>
        <w:drawing>
          <wp:inline distT="0" distB="0" distL="0" distR="0" wp14:anchorId="50F81805" wp14:editId="32C712F4">
            <wp:extent cx="4795200" cy="2019600"/>
            <wp:effectExtent l="19050" t="1905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5200" cy="2019600"/>
                    </a:xfrm>
                    <a:prstGeom prst="rect">
                      <a:avLst/>
                    </a:prstGeom>
                    <a:ln>
                      <a:solidFill>
                        <a:schemeClr val="tx1"/>
                      </a:solidFill>
                    </a:ln>
                  </pic:spPr>
                </pic:pic>
              </a:graphicData>
            </a:graphic>
          </wp:inline>
        </w:drawing>
      </w:r>
    </w:p>
    <w:p w14:paraId="70436950" w14:textId="1A2EE57F" w:rsidR="000D5E86" w:rsidRDefault="000D5E86" w:rsidP="00375E5E">
      <w:pPr>
        <w:pStyle w:val="Compact"/>
      </w:pPr>
      <w:r w:rsidRPr="00375E5E">
        <w:t xml:space="preserve">Click the link to view the Build </w:t>
      </w:r>
      <w:proofErr w:type="gramStart"/>
      <w:r w:rsidRPr="00375E5E">
        <w:t>results</w:t>
      </w:r>
      <w:proofErr w:type="gramEnd"/>
    </w:p>
    <w:p w14:paraId="1426FE39" w14:textId="034C678C" w:rsidR="00510A31" w:rsidRPr="00375E5E" w:rsidRDefault="00510A31" w:rsidP="00510A31">
      <w:pPr>
        <w:pStyle w:val="Compact"/>
        <w:numPr>
          <w:ilvl w:val="0"/>
          <w:numId w:val="0"/>
        </w:numPr>
        <w:ind w:left="431"/>
      </w:pPr>
      <w:r w:rsidRPr="00510A31">
        <w:rPr>
          <w:noProof/>
        </w:rPr>
        <w:drawing>
          <wp:inline distT="0" distB="0" distL="0" distR="0" wp14:anchorId="252D1943" wp14:editId="01EF7D44">
            <wp:extent cx="5212800" cy="3326400"/>
            <wp:effectExtent l="19050" t="1905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800" cy="3326400"/>
                    </a:xfrm>
                    <a:prstGeom prst="rect">
                      <a:avLst/>
                    </a:prstGeom>
                    <a:ln>
                      <a:solidFill>
                        <a:schemeClr val="tx1"/>
                      </a:solidFill>
                    </a:ln>
                  </pic:spPr>
                </pic:pic>
              </a:graphicData>
            </a:graphic>
          </wp:inline>
        </w:drawing>
      </w:r>
    </w:p>
    <w:p w14:paraId="652C1407" w14:textId="5BA53F64" w:rsidR="000D5E86" w:rsidRDefault="000D5E86" w:rsidP="00375E5E">
      <w:pPr>
        <w:pStyle w:val="Compact"/>
      </w:pPr>
      <w:r w:rsidRPr="00375E5E">
        <w:t>You will observe that all the tests have passed and that the build was successful.</w:t>
      </w:r>
    </w:p>
    <w:p w14:paraId="6D7DC72E" w14:textId="055FDF27" w:rsidR="00510A31" w:rsidRPr="00375E5E" w:rsidRDefault="00510A31" w:rsidP="00375E5E">
      <w:pPr>
        <w:pStyle w:val="Compact"/>
      </w:pPr>
      <w:r>
        <w:t>Explore the information on this page and the linked pages, for example try drilling down into the test results, or the build artifacts.</w:t>
      </w:r>
    </w:p>
    <w:p w14:paraId="67093505" w14:textId="77777777" w:rsidR="000D5E86" w:rsidRPr="00375E5E" w:rsidRDefault="000D5E86" w:rsidP="00375E5E">
      <w:pPr>
        <w:pStyle w:val="Heading1"/>
      </w:pPr>
      <w:bookmarkStart w:id="15" w:name="configure-jenkins-build-triggers"/>
      <w:bookmarkEnd w:id="14"/>
      <w:r w:rsidRPr="00375E5E">
        <w:t>Configure Jenkins’ Build Triggers</w:t>
      </w:r>
    </w:p>
    <w:p w14:paraId="6743F0E8" w14:textId="77777777" w:rsidR="000D5E86" w:rsidRPr="00375E5E" w:rsidRDefault="000D5E86" w:rsidP="008A4B91">
      <w:pPr>
        <w:pStyle w:val="Compact"/>
        <w:numPr>
          <w:ilvl w:val="0"/>
          <w:numId w:val="13"/>
        </w:numPr>
      </w:pPr>
      <w:r w:rsidRPr="00375E5E">
        <w:t xml:space="preserve">In the </w:t>
      </w:r>
      <w:r w:rsidRPr="00375E5E">
        <w:rPr>
          <w:b/>
        </w:rPr>
        <w:t>Calculator Project</w:t>
      </w:r>
      <w:r w:rsidRPr="00375E5E">
        <w:t xml:space="preserve"> window, select </w:t>
      </w:r>
      <w:r w:rsidRPr="00375E5E">
        <w:rPr>
          <w:rStyle w:val="VerbatimChar"/>
        </w:rPr>
        <w:t>Configure</w:t>
      </w:r>
      <w:r w:rsidRPr="00375E5E">
        <w:t xml:space="preserve"> from the left-hand </w:t>
      </w:r>
      <w:proofErr w:type="gramStart"/>
      <w:r w:rsidRPr="00375E5E">
        <w:t>menu</w:t>
      </w:r>
      <w:proofErr w:type="gramEnd"/>
    </w:p>
    <w:p w14:paraId="347DEA4B" w14:textId="77777777" w:rsidR="000D5E86" w:rsidRPr="00375E5E" w:rsidRDefault="000D5E86" w:rsidP="00375E5E">
      <w:pPr>
        <w:pStyle w:val="Compact"/>
      </w:pPr>
      <w:r w:rsidRPr="00375E5E">
        <w:t xml:space="preserve">Click on the </w:t>
      </w:r>
      <w:r w:rsidRPr="00375E5E">
        <w:rPr>
          <w:rStyle w:val="VerbatimChar"/>
        </w:rPr>
        <w:t>Build Triggers</w:t>
      </w:r>
      <w:r w:rsidRPr="00375E5E">
        <w:t xml:space="preserve"> </w:t>
      </w:r>
      <w:proofErr w:type="gramStart"/>
      <w:r w:rsidRPr="00375E5E">
        <w:t>tab</w:t>
      </w:r>
      <w:proofErr w:type="gramEnd"/>
    </w:p>
    <w:p w14:paraId="5D921C4E" w14:textId="77777777" w:rsidR="000D5E86" w:rsidRPr="00375E5E" w:rsidRDefault="000D5E86" w:rsidP="00375E5E">
      <w:pPr>
        <w:pStyle w:val="Compact"/>
      </w:pPr>
      <w:r w:rsidRPr="00375E5E">
        <w:t xml:space="preserve">Check the </w:t>
      </w:r>
      <w:r w:rsidRPr="00375E5E">
        <w:rPr>
          <w:rStyle w:val="VerbatimChar"/>
        </w:rPr>
        <w:t>Poll SCM</w:t>
      </w:r>
      <w:r w:rsidRPr="00375E5E">
        <w:t xml:space="preserve"> (Source Control Management) </w:t>
      </w:r>
      <w:proofErr w:type="gramStart"/>
      <w:r w:rsidRPr="00375E5E">
        <w:t>box</w:t>
      </w:r>
      <w:proofErr w:type="gramEnd"/>
    </w:p>
    <w:p w14:paraId="4954CD1A" w14:textId="77777777" w:rsidR="000D5E86" w:rsidRPr="00375E5E" w:rsidRDefault="000D5E86" w:rsidP="00375E5E">
      <w:pPr>
        <w:pStyle w:val="Compact"/>
      </w:pPr>
      <w:r w:rsidRPr="00375E5E">
        <w:lastRenderedPageBreak/>
        <w:t xml:space="preserve">Enter </w:t>
      </w:r>
      <w:r w:rsidRPr="00375E5E">
        <w:rPr>
          <w:rStyle w:val="VerbatimChar"/>
        </w:rPr>
        <w:t>* * * * *</w:t>
      </w:r>
      <w:r w:rsidRPr="00375E5E">
        <w:t xml:space="preserve"> into the </w:t>
      </w:r>
      <w:r w:rsidRPr="00375E5E">
        <w:rPr>
          <w:rStyle w:val="VerbatimChar"/>
        </w:rPr>
        <w:t>Schedule</w:t>
      </w:r>
      <w:r w:rsidRPr="00375E5E">
        <w:t xml:space="preserve"> input box (Note the spaces between each *)</w:t>
      </w:r>
    </w:p>
    <w:p w14:paraId="554D4672" w14:textId="77777777" w:rsidR="000D5E86" w:rsidRPr="00375E5E" w:rsidRDefault="000D5E86" w:rsidP="00375E5E">
      <w:pPr>
        <w:pStyle w:val="Compact-2"/>
      </w:pPr>
      <w:r w:rsidRPr="00375E5E">
        <w:rPr>
          <w:b/>
        </w:rPr>
        <w:t>Schedule</w:t>
      </w:r>
      <w:r w:rsidRPr="00375E5E">
        <w:t xml:space="preserve"> value uses the </w:t>
      </w:r>
      <w:proofErr w:type="spellStart"/>
      <w:r w:rsidRPr="00375E5E">
        <w:rPr>
          <w:i/>
        </w:rPr>
        <w:t>chrontab</w:t>
      </w:r>
      <w:proofErr w:type="spellEnd"/>
      <w:r w:rsidRPr="00375E5E">
        <w:t xml:space="preserve"> format - </w:t>
      </w:r>
      <w:r w:rsidRPr="00375E5E">
        <w:rPr>
          <w:rStyle w:val="VerbatimChar"/>
        </w:rPr>
        <w:t>* * * * *</w:t>
      </w:r>
      <w:r w:rsidRPr="00375E5E">
        <w:t xml:space="preserve"> tells </w:t>
      </w:r>
      <w:r w:rsidRPr="00375E5E">
        <w:rPr>
          <w:b/>
        </w:rPr>
        <w:t>Jenkins</w:t>
      </w:r>
      <w:r w:rsidRPr="00375E5E">
        <w:t xml:space="preserve"> to poll the </w:t>
      </w:r>
      <w:proofErr w:type="spellStart"/>
      <w:r w:rsidRPr="00375E5E">
        <w:t>Git</w:t>
      </w:r>
      <w:proofErr w:type="spellEnd"/>
      <w:r w:rsidRPr="00375E5E">
        <w:t xml:space="preserve"> repo every </w:t>
      </w:r>
      <w:proofErr w:type="gramStart"/>
      <w:r w:rsidRPr="00375E5E">
        <w:t>minute</w:t>
      </w:r>
      <w:proofErr w:type="gramEnd"/>
    </w:p>
    <w:p w14:paraId="109461C1" w14:textId="77777777" w:rsidR="000D5E86" w:rsidRPr="00375E5E" w:rsidRDefault="000D5E86" w:rsidP="008A4B91">
      <w:pPr>
        <w:pStyle w:val="Compact-2"/>
        <w:numPr>
          <w:ilvl w:val="1"/>
          <w:numId w:val="4"/>
        </w:numPr>
      </w:pPr>
      <w:r w:rsidRPr="00375E5E">
        <w:t xml:space="preserve">Using </w:t>
      </w:r>
      <w:r w:rsidRPr="00375E5E">
        <w:rPr>
          <w:rStyle w:val="VerbatimChar"/>
        </w:rPr>
        <w:t>H * * * *</w:t>
      </w:r>
      <w:r w:rsidRPr="00375E5E">
        <w:t xml:space="preserve"> would change the schedule to every hour - for some examples see </w:t>
      </w:r>
      <w:hyperlink r:id="rId27">
        <w:proofErr w:type="spellStart"/>
        <w:r w:rsidRPr="00375E5E">
          <w:rPr>
            <w:rStyle w:val="Hyperlink"/>
          </w:rPr>
          <w:t>Chrontab</w:t>
        </w:r>
        <w:proofErr w:type="spellEnd"/>
        <w:r w:rsidRPr="00375E5E">
          <w:rPr>
            <w:rStyle w:val="Hyperlink"/>
          </w:rPr>
          <w:t xml:space="preserve"> Guru</w:t>
        </w:r>
      </w:hyperlink>
    </w:p>
    <w:p w14:paraId="11702CFF" w14:textId="2B5EA968" w:rsidR="00510A31" w:rsidRDefault="00510A31" w:rsidP="00510A31">
      <w:pPr>
        <w:pStyle w:val="Compact"/>
        <w:numPr>
          <w:ilvl w:val="0"/>
          <w:numId w:val="0"/>
        </w:numPr>
        <w:ind w:left="431"/>
      </w:pPr>
      <w:r w:rsidRPr="00510A31">
        <w:rPr>
          <w:noProof/>
        </w:rPr>
        <w:drawing>
          <wp:inline distT="0" distB="0" distL="0" distR="0" wp14:anchorId="6995D2F8" wp14:editId="73B951E3">
            <wp:extent cx="5216400" cy="3517200"/>
            <wp:effectExtent l="19050" t="1905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6400" cy="3517200"/>
                    </a:xfrm>
                    <a:prstGeom prst="rect">
                      <a:avLst/>
                    </a:prstGeom>
                    <a:ln>
                      <a:solidFill>
                        <a:schemeClr val="tx1"/>
                      </a:solidFill>
                    </a:ln>
                  </pic:spPr>
                </pic:pic>
              </a:graphicData>
            </a:graphic>
          </wp:inline>
        </w:drawing>
      </w:r>
    </w:p>
    <w:p w14:paraId="2776D087" w14:textId="4A00880D" w:rsidR="000D5E86" w:rsidRPr="00375E5E" w:rsidRDefault="000D5E86" w:rsidP="00375E5E">
      <w:pPr>
        <w:pStyle w:val="Compact"/>
      </w:pPr>
      <w:r w:rsidRPr="00375E5E">
        <w:t xml:space="preserve">Click the </w:t>
      </w:r>
      <w:r w:rsidRPr="00375E5E">
        <w:rPr>
          <w:rStyle w:val="VerbatimChar"/>
        </w:rPr>
        <w:t>Save</w:t>
      </w:r>
      <w:r w:rsidRPr="00375E5E">
        <w:t xml:space="preserve"> </w:t>
      </w:r>
      <w:proofErr w:type="gramStart"/>
      <w:r w:rsidRPr="00375E5E">
        <w:t>button</w:t>
      </w:r>
      <w:proofErr w:type="gramEnd"/>
    </w:p>
    <w:p w14:paraId="142A935A" w14:textId="77777777" w:rsidR="000D5E86" w:rsidRPr="00375E5E" w:rsidRDefault="000D5E86" w:rsidP="000D5E86">
      <w:pPr>
        <w:pStyle w:val="FirstParagraph"/>
      </w:pPr>
      <w:r w:rsidRPr="00375E5E">
        <w:t>Jenkins will retest and rebuild the project every time a commit is made to this repo.</w:t>
      </w:r>
    </w:p>
    <w:p w14:paraId="4063A209" w14:textId="77777777" w:rsidR="000D5E86" w:rsidRPr="00375E5E" w:rsidRDefault="000D5E86" w:rsidP="00375E5E">
      <w:pPr>
        <w:pStyle w:val="Heading1"/>
      </w:pPr>
      <w:bookmarkStart w:id="16" w:name="making-commits"/>
      <w:bookmarkEnd w:id="15"/>
      <w:r w:rsidRPr="00375E5E">
        <w:t>Making Commits</w:t>
      </w:r>
    </w:p>
    <w:p w14:paraId="494C11E7" w14:textId="6AB11388" w:rsidR="000D5E86" w:rsidRPr="00375E5E" w:rsidRDefault="000D5E86" w:rsidP="000D5E86">
      <w:pPr>
        <w:pStyle w:val="FirstParagraph"/>
      </w:pPr>
      <w:r w:rsidRPr="00375E5E">
        <w:t xml:space="preserve">If you are used to Java, open the project in an IDE, make some changes, commit </w:t>
      </w:r>
      <w:proofErr w:type="gramStart"/>
      <w:r w:rsidRPr="00375E5E">
        <w:t>them</w:t>
      </w:r>
      <w:proofErr w:type="gramEnd"/>
      <w:r w:rsidRPr="00375E5E">
        <w:t xml:space="preserve"> and then skip to the next section.</w:t>
      </w:r>
      <w:r w:rsidR="00420697">
        <w:t xml:space="preserve"> (You'll probably need to "import" the project into your workspace, first).</w:t>
      </w:r>
    </w:p>
    <w:p w14:paraId="0657B492" w14:textId="093945A1" w:rsidR="000D5E86" w:rsidRPr="00375E5E" w:rsidRDefault="000D5E86" w:rsidP="00375E5E">
      <w:pPr>
        <w:pStyle w:val="FirstParagraph"/>
      </w:pPr>
      <w:r w:rsidRPr="00375E5E">
        <w:t xml:space="preserve">We suggest making </w:t>
      </w:r>
      <w:r w:rsidRPr="00375E5E">
        <w:rPr>
          <w:b/>
        </w:rPr>
        <w:t>at least 1 test fail</w:t>
      </w:r>
      <w:r w:rsidRPr="00375E5E">
        <w:t xml:space="preserve"> to have a visible effect on the build</w:t>
      </w:r>
      <w:r w:rsidR="00375E5E">
        <w:t>.</w:t>
      </w:r>
    </w:p>
    <w:p w14:paraId="6DB6FCDC" w14:textId="77777777" w:rsidR="000D5E86" w:rsidRPr="00375E5E" w:rsidRDefault="000D5E86" w:rsidP="000D5E86">
      <w:pPr>
        <w:pStyle w:val="FirstParagraph"/>
      </w:pPr>
      <w:r w:rsidRPr="00375E5E">
        <w:t>If not, follow these instructions:</w:t>
      </w:r>
    </w:p>
    <w:p w14:paraId="200F6A20" w14:textId="77777777" w:rsidR="000D5E86" w:rsidRPr="00375E5E" w:rsidRDefault="000D5E86" w:rsidP="008A4B91">
      <w:pPr>
        <w:pStyle w:val="Compact"/>
        <w:numPr>
          <w:ilvl w:val="0"/>
          <w:numId w:val="14"/>
        </w:numPr>
      </w:pPr>
      <w:r w:rsidRPr="00375E5E">
        <w:t xml:space="preserve">Open the file CalculatorTest.java from the project path </w:t>
      </w:r>
      <w:r w:rsidRPr="00375E5E">
        <w:rPr>
          <w:rStyle w:val="VerbatimChar"/>
          <w:rFonts w:ascii="Montserrat" w:hAnsi="Montserrat"/>
          <w:b w:val="0"/>
        </w:rPr>
        <w:t>/</w:t>
      </w:r>
      <w:proofErr w:type="spellStart"/>
      <w:r w:rsidRPr="00375E5E">
        <w:rPr>
          <w:rStyle w:val="VerbatimChar"/>
          <w:rFonts w:ascii="Montserrat" w:hAnsi="Montserrat"/>
          <w:b w:val="0"/>
        </w:rPr>
        <w:t>src</w:t>
      </w:r>
      <w:proofErr w:type="spellEnd"/>
      <w:r w:rsidRPr="00375E5E">
        <w:rPr>
          <w:rStyle w:val="VerbatimChar"/>
          <w:rFonts w:ascii="Montserrat" w:hAnsi="Montserrat"/>
          <w:b w:val="0"/>
        </w:rPr>
        <w:t>/test/java/com/agile/</w:t>
      </w:r>
      <w:proofErr w:type="gramStart"/>
      <w:r w:rsidRPr="00375E5E">
        <w:rPr>
          <w:rStyle w:val="VerbatimChar"/>
          <w:rFonts w:ascii="Montserrat" w:hAnsi="Montserrat"/>
          <w:b w:val="0"/>
        </w:rPr>
        <w:t>calculator</w:t>
      </w:r>
      <w:proofErr w:type="gramEnd"/>
    </w:p>
    <w:p w14:paraId="0A671E2D" w14:textId="77777777" w:rsidR="000D5E86" w:rsidRPr="00375E5E" w:rsidRDefault="000D5E86" w:rsidP="00375E5E">
      <w:pPr>
        <w:pStyle w:val="Compact"/>
      </w:pPr>
      <w:r w:rsidRPr="00375E5E">
        <w:t xml:space="preserve">Change the value of </w:t>
      </w:r>
      <w:r w:rsidRPr="00375E5E">
        <w:rPr>
          <w:rStyle w:val="VerbatimChar"/>
          <w:rFonts w:ascii="Montserrat" w:hAnsi="Montserrat"/>
          <w:b w:val="0"/>
        </w:rPr>
        <w:t>expected</w:t>
      </w:r>
      <w:r w:rsidRPr="00375E5E">
        <w:t xml:space="preserve"> on line 17 to </w:t>
      </w:r>
      <w:proofErr w:type="gramStart"/>
      <w:r w:rsidRPr="00375E5E">
        <w:rPr>
          <w:rStyle w:val="VerbatimChar"/>
          <w:rFonts w:ascii="Montserrat" w:hAnsi="Montserrat"/>
          <w:b w:val="0"/>
        </w:rPr>
        <w:t>42</w:t>
      </w:r>
      <w:proofErr w:type="gramEnd"/>
    </w:p>
    <w:p w14:paraId="30FD61F1" w14:textId="77777777" w:rsidR="000D5E86" w:rsidRPr="00375E5E" w:rsidRDefault="000D5E86" w:rsidP="00375E5E">
      <w:pPr>
        <w:pStyle w:val="Compact"/>
      </w:pPr>
      <w:r w:rsidRPr="00375E5E">
        <w:t xml:space="preserve">Save the </w:t>
      </w:r>
      <w:proofErr w:type="gramStart"/>
      <w:r w:rsidRPr="00375E5E">
        <w:t>file</w:t>
      </w:r>
      <w:proofErr w:type="gramEnd"/>
    </w:p>
    <w:p w14:paraId="03A319DF" w14:textId="77777777" w:rsidR="000D5E86" w:rsidRPr="00375E5E" w:rsidRDefault="000D5E86" w:rsidP="00375E5E">
      <w:pPr>
        <w:pStyle w:val="Compact"/>
      </w:pPr>
      <w:r w:rsidRPr="00375E5E">
        <w:t xml:space="preserve">Add and commit this file to the </w:t>
      </w:r>
      <w:proofErr w:type="gramStart"/>
      <w:r w:rsidRPr="00375E5E">
        <w:t>repo</w:t>
      </w:r>
      <w:proofErr w:type="gramEnd"/>
    </w:p>
    <w:p w14:paraId="23241FC9" w14:textId="77777777" w:rsidR="000D5E86" w:rsidRPr="00375E5E" w:rsidRDefault="000D5E86" w:rsidP="00375E5E">
      <w:pPr>
        <w:pStyle w:val="Heading1"/>
      </w:pPr>
      <w:bookmarkStart w:id="17" w:name="monitoring-the-build"/>
      <w:bookmarkEnd w:id="16"/>
      <w:r w:rsidRPr="00375E5E">
        <w:lastRenderedPageBreak/>
        <w:t>Monitoring the Build</w:t>
      </w:r>
    </w:p>
    <w:p w14:paraId="3BE41618" w14:textId="77777777" w:rsidR="000D5E86" w:rsidRPr="00375E5E" w:rsidRDefault="000D5E86" w:rsidP="000D5E86">
      <w:pPr>
        <w:pStyle w:val="FirstParagraph"/>
      </w:pPr>
      <w:r w:rsidRPr="00375E5E">
        <w:t xml:space="preserve">You should notice that within a minute (our scheduled poll time), a new build should initiate and complete. (Do not be tempted to click </w:t>
      </w:r>
      <w:r w:rsidRPr="00375E5E">
        <w:rPr>
          <w:rStyle w:val="VerbatimChar"/>
        </w:rPr>
        <w:t>Build Now</w:t>
      </w:r>
      <w:r w:rsidRPr="00375E5E">
        <w:t xml:space="preserve"> as changes in the repo may not be collected).</w:t>
      </w:r>
    </w:p>
    <w:p w14:paraId="383079C6" w14:textId="77777777" w:rsidR="000D5E86" w:rsidRPr="00375E5E" w:rsidRDefault="000D5E86" w:rsidP="00375E5E">
      <w:pPr>
        <w:pStyle w:val="FirstParagraph"/>
      </w:pPr>
      <w:r w:rsidRPr="00375E5E">
        <w:t xml:space="preserve">The change(s) to the repo will be picked up and the project will be built, running the tests. This build will appear as </w:t>
      </w:r>
      <w:r w:rsidRPr="00375E5E">
        <w:rPr>
          <w:rStyle w:val="VerbatimChar"/>
        </w:rPr>
        <w:t>UNSTABLE</w:t>
      </w:r>
      <w:r w:rsidRPr="00375E5E">
        <w:t xml:space="preserve"> and if you investigate, you should be able to find out the reason why.</w:t>
      </w:r>
    </w:p>
    <w:p w14:paraId="36BC7FB7" w14:textId="77777777" w:rsidR="000D5E86" w:rsidRPr="00375E5E" w:rsidRDefault="000D5E86" w:rsidP="00375E5E">
      <w:pPr>
        <w:pStyle w:val="FirstParagraph"/>
      </w:pPr>
      <w:r w:rsidRPr="00375E5E">
        <w:t xml:space="preserve">In our case, we followed the instructions above and clicking on the build shows that indeed the </w:t>
      </w:r>
      <w:proofErr w:type="spellStart"/>
      <w:r w:rsidRPr="00375E5E">
        <w:t>subtractTest</w:t>
      </w:r>
      <w:proofErr w:type="spellEnd"/>
      <w:r w:rsidRPr="00375E5E">
        <w:t xml:space="preserve"> failed.</w:t>
      </w:r>
    </w:p>
    <w:p w14:paraId="787C60B3" w14:textId="77777777" w:rsidR="000D5E86" w:rsidRPr="00375E5E" w:rsidRDefault="000D5E86" w:rsidP="00375E5E">
      <w:pPr>
        <w:pStyle w:val="FirstParagraph"/>
      </w:pPr>
      <w:r w:rsidRPr="00375E5E">
        <w:t xml:space="preserve">Clicking on the link reveals the console output and at the top you can see that we got a result of </w:t>
      </w:r>
      <w:r w:rsidRPr="00375E5E">
        <w:rPr>
          <w:rStyle w:val="VerbatimChar"/>
        </w:rPr>
        <w:t>2</w:t>
      </w:r>
      <w:r w:rsidRPr="00375E5E">
        <w:t xml:space="preserve"> instead of the expected </w:t>
      </w:r>
      <w:r w:rsidRPr="00375E5E">
        <w:rPr>
          <w:rStyle w:val="VerbatimChar"/>
        </w:rPr>
        <w:t>42</w:t>
      </w:r>
      <w:r w:rsidRPr="00375E5E">
        <w:t>.</w:t>
      </w:r>
    </w:p>
    <w:p w14:paraId="5696AF55" w14:textId="77777777" w:rsidR="000D5E86" w:rsidRPr="00375E5E" w:rsidRDefault="000D5E86" w:rsidP="00375E5E">
      <w:pPr>
        <w:pStyle w:val="Heading1"/>
      </w:pPr>
      <w:bookmarkStart w:id="18" w:name="if-you-have-time---further-exploration"/>
      <w:bookmarkEnd w:id="17"/>
      <w:r w:rsidRPr="00375E5E">
        <w:t>If you have time - further exploration</w:t>
      </w:r>
    </w:p>
    <w:p w14:paraId="6DD136E7" w14:textId="77777777" w:rsidR="000D5E86" w:rsidRPr="00375E5E" w:rsidRDefault="000D5E86" w:rsidP="000D5E86">
      <w:pPr>
        <w:pStyle w:val="FirstParagraph"/>
      </w:pPr>
      <w:r w:rsidRPr="00375E5E">
        <w:t>Revert the test to its passing state and verify that the build is successful again.</w:t>
      </w:r>
    </w:p>
    <w:p w14:paraId="0E3432C2" w14:textId="77777777" w:rsidR="000D5E86" w:rsidRPr="00375E5E" w:rsidRDefault="000D5E86" w:rsidP="00375E5E">
      <w:pPr>
        <w:pStyle w:val="FirstParagraph"/>
      </w:pPr>
      <w:r w:rsidRPr="00375E5E">
        <w:t>Try modifying the Calculator.java file - perhaps add a comment and/or change a return of one of the methods so the test will fail.</w:t>
      </w:r>
    </w:p>
    <w:p w14:paraId="038BF341" w14:textId="77777777" w:rsidR="000D5E86" w:rsidRPr="00375E5E" w:rsidRDefault="000D5E86" w:rsidP="00375E5E">
      <w:pPr>
        <w:pStyle w:val="FirstParagraph"/>
      </w:pPr>
      <w:r w:rsidRPr="00375E5E">
        <w:t xml:space="preserve">Let </w:t>
      </w:r>
      <w:r w:rsidRPr="00375E5E">
        <w:rPr>
          <w:b/>
        </w:rPr>
        <w:t>Jenkins</w:t>
      </w:r>
      <w:r w:rsidRPr="00375E5E">
        <w:t xml:space="preserve"> initiate a build and verify the results are as you expected.</w:t>
      </w:r>
    </w:p>
    <w:p w14:paraId="2AFFAFA0" w14:textId="77777777" w:rsidR="000D5E86" w:rsidRPr="00375E5E" w:rsidRDefault="000D5E86" w:rsidP="00375E5E">
      <w:pPr>
        <w:pStyle w:val="Heading1"/>
      </w:pPr>
      <w:bookmarkStart w:id="19" w:name="round-up"/>
      <w:bookmarkEnd w:id="10"/>
      <w:bookmarkEnd w:id="18"/>
      <w:r w:rsidRPr="00375E5E">
        <w:t>Round Up</w:t>
      </w:r>
    </w:p>
    <w:p w14:paraId="2E014AA4" w14:textId="77777777" w:rsidR="000D5E86" w:rsidRPr="00375E5E" w:rsidRDefault="000D5E86" w:rsidP="000D5E86">
      <w:pPr>
        <w:pStyle w:val="FirstParagraph"/>
      </w:pPr>
      <w:r w:rsidRPr="00375E5E">
        <w:t xml:space="preserve">You have seen that </w:t>
      </w:r>
      <w:r w:rsidRPr="00375E5E">
        <w:rPr>
          <w:b/>
        </w:rPr>
        <w:t>Jenkins</w:t>
      </w:r>
      <w:r w:rsidRPr="00375E5E">
        <w:t xml:space="preserve"> can monitor a </w:t>
      </w:r>
      <w:r w:rsidRPr="00375E5E">
        <w:rPr>
          <w:b/>
        </w:rPr>
        <w:t>Git</w:t>
      </w:r>
      <w:r w:rsidRPr="00375E5E">
        <w:t xml:space="preserve"> repository and, of course, you can hook it into remote repositories - using </w:t>
      </w:r>
      <w:proofErr w:type="spellStart"/>
      <w:r w:rsidRPr="00375E5E">
        <w:t>WebHooks</w:t>
      </w:r>
      <w:proofErr w:type="spellEnd"/>
      <w:r w:rsidRPr="00375E5E">
        <w:t xml:space="preserve">. It can also be configured to run </w:t>
      </w:r>
      <w:r w:rsidRPr="00375E5E">
        <w:rPr>
          <w:i/>
        </w:rPr>
        <w:t>linting</w:t>
      </w:r>
      <w:r w:rsidRPr="00375E5E">
        <w:t xml:space="preserve"> tools and package and deploy your code.</w:t>
      </w:r>
    </w:p>
    <w:p w14:paraId="0299544B" w14:textId="77777777" w:rsidR="000D5E86" w:rsidRPr="00375E5E" w:rsidRDefault="000D5E86" w:rsidP="00375E5E">
      <w:pPr>
        <w:pStyle w:val="FirstParagraph"/>
      </w:pPr>
      <w:r w:rsidRPr="00375E5E">
        <w:t>This sort of tool is an essential part of the Continuous Integration (and Delivery and Deployment) pipeline.</w:t>
      </w:r>
    </w:p>
    <w:bookmarkEnd w:id="0"/>
    <w:bookmarkEnd w:id="19"/>
    <w:p w14:paraId="12BE9146" w14:textId="77777777" w:rsidR="00671F5D" w:rsidRPr="00375E5E" w:rsidRDefault="00671F5D" w:rsidP="00671F5D">
      <w:pPr>
        <w:pStyle w:val="FirstParagraph"/>
      </w:pPr>
    </w:p>
    <w:sectPr w:rsidR="00671F5D" w:rsidRPr="00375E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2DD8D" w14:textId="77777777" w:rsidR="009201D7" w:rsidRDefault="009201D7">
      <w:pPr>
        <w:spacing w:after="0"/>
      </w:pPr>
      <w:r>
        <w:separator/>
      </w:r>
    </w:p>
  </w:endnote>
  <w:endnote w:type="continuationSeparator" w:id="0">
    <w:p w14:paraId="0BF2FC0D" w14:textId="77777777" w:rsidR="009201D7" w:rsidRDefault="009201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tserrat">
    <w:altName w:val="Calibri"/>
    <w:panose1 w:val="00000500000000000000"/>
    <w:charset w:val="00"/>
    <w:family w:val="auto"/>
    <w:pitch w:val="variable"/>
    <w:sig w:usb0="A000022F" w:usb1="4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A04C" w14:textId="77777777" w:rsidR="009201D7" w:rsidRDefault="009201D7">
      <w:r>
        <w:separator/>
      </w:r>
    </w:p>
  </w:footnote>
  <w:footnote w:type="continuationSeparator" w:id="0">
    <w:p w14:paraId="3B532FB9" w14:textId="77777777" w:rsidR="009201D7" w:rsidRDefault="009201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2703F36"/>
    <w:lvl w:ilvl="0">
      <w:start w:val="1"/>
      <w:numFmt w:val="decimal"/>
      <w:pStyle w:val="Compac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3B50245"/>
    <w:multiLevelType w:val="multilevel"/>
    <w:tmpl w:val="B882D7D0"/>
    <w:styleLink w:val="Letters"/>
    <w:lvl w:ilvl="0">
      <w:start w:val="1"/>
      <w:numFmt w:val="upperLetter"/>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7D74DDB"/>
    <w:multiLevelType w:val="multilevel"/>
    <w:tmpl w:val="76C0271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6C1F1D"/>
    <w:multiLevelType w:val="hybridMultilevel"/>
    <w:tmpl w:val="BAC6C870"/>
    <w:lvl w:ilvl="0" w:tplc="0494F2AE">
      <w:start w:val="1"/>
      <w:numFmt w:val="bullet"/>
      <w:pStyle w:val="Compact-2"/>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2175594">
    <w:abstractNumId w:val="0"/>
  </w:num>
  <w:num w:numId="2" w16cid:durableId="1624847271">
    <w:abstractNumId w:val="1"/>
  </w:num>
  <w:num w:numId="3" w16cid:durableId="1343240348">
    <w:abstractNumId w:val="2"/>
  </w:num>
  <w:num w:numId="4" w16cid:durableId="966930701">
    <w:abstractNumId w:val="3"/>
  </w:num>
  <w:num w:numId="5" w16cid:durableId="1212228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450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41431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005653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8775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22858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71130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440351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31497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908453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5E86"/>
    <w:rsid w:val="00011C8B"/>
    <w:rsid w:val="00020C9D"/>
    <w:rsid w:val="0009448F"/>
    <w:rsid w:val="000A3173"/>
    <w:rsid w:val="000B50AA"/>
    <w:rsid w:val="000D5E86"/>
    <w:rsid w:val="000E3EE7"/>
    <w:rsid w:val="00124476"/>
    <w:rsid w:val="00127387"/>
    <w:rsid w:val="001746B3"/>
    <w:rsid w:val="00200A4B"/>
    <w:rsid w:val="00206023"/>
    <w:rsid w:val="00292D17"/>
    <w:rsid w:val="00293CBA"/>
    <w:rsid w:val="00331108"/>
    <w:rsid w:val="003410E6"/>
    <w:rsid w:val="0035739A"/>
    <w:rsid w:val="00375E5E"/>
    <w:rsid w:val="003A680A"/>
    <w:rsid w:val="00402497"/>
    <w:rsid w:val="00412D3C"/>
    <w:rsid w:val="00420697"/>
    <w:rsid w:val="00446522"/>
    <w:rsid w:val="004E29B3"/>
    <w:rsid w:val="004E5F31"/>
    <w:rsid w:val="004F7343"/>
    <w:rsid w:val="00510A31"/>
    <w:rsid w:val="0052321F"/>
    <w:rsid w:val="00582EDA"/>
    <w:rsid w:val="00590D07"/>
    <w:rsid w:val="005A105C"/>
    <w:rsid w:val="005D1167"/>
    <w:rsid w:val="00671F5D"/>
    <w:rsid w:val="00683303"/>
    <w:rsid w:val="007046EC"/>
    <w:rsid w:val="00784D58"/>
    <w:rsid w:val="008A4B91"/>
    <w:rsid w:val="008D35B6"/>
    <w:rsid w:val="008D6863"/>
    <w:rsid w:val="00900ECF"/>
    <w:rsid w:val="009172BE"/>
    <w:rsid w:val="009201D7"/>
    <w:rsid w:val="009A29C6"/>
    <w:rsid w:val="00B3281F"/>
    <w:rsid w:val="00B86B75"/>
    <w:rsid w:val="00BC48D5"/>
    <w:rsid w:val="00C36279"/>
    <w:rsid w:val="00C73523"/>
    <w:rsid w:val="00CF3B79"/>
    <w:rsid w:val="00D35B6E"/>
    <w:rsid w:val="00DA19C6"/>
    <w:rsid w:val="00E00663"/>
    <w:rsid w:val="00E315A3"/>
    <w:rsid w:val="00E377B6"/>
    <w:rsid w:val="00E644E4"/>
    <w:rsid w:val="00EA4E06"/>
    <w:rsid w:val="00F57C43"/>
  </w:rsids>
  <m:mathPr>
    <m:mathFont m:val="Cambria Math"/>
    <m:brkBin m:val="before"/>
    <m:brkBinSub m:val="--"/>
    <m:smallFrac m:val="0"/>
    <m:dispDef m:val="0"/>
    <m:lMargin m:val="0"/>
    <m:rMargin m:val="0"/>
    <m:defJc m:val="centerGroup"/>
    <m:wrapRight/>
    <m:intLim m:val="subSup"/>
    <m:naryLim m:val="subSup"/>
  </m:mathPr>
  <w:themeFontLang w:val="en-US" w:bidi="yi-He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C04"/>
  <w15:docId w15:val="{1E649E7B-24C4-415D-9A63-F37AFF80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FirstParagraph"/>
    <w:uiPriority w:val="9"/>
    <w:qFormat/>
    <w:rsid w:val="0035739A"/>
    <w:pPr>
      <w:keepNext/>
      <w:keepLines/>
      <w:spacing w:before="480" w:after="0"/>
      <w:outlineLvl w:val="0"/>
    </w:pPr>
    <w:rPr>
      <w:rFonts w:ascii="Montserrat" w:hAnsi="Montserrat" w:cs="Arial"/>
      <w:color w:val="00404F"/>
      <w:sz w:val="28"/>
      <w:lang w:val="en-GB"/>
    </w:rPr>
  </w:style>
  <w:style w:type="paragraph" w:styleId="Heading2">
    <w:name w:val="heading 2"/>
    <w:basedOn w:val="Normal"/>
    <w:next w:val="BodyText"/>
    <w:uiPriority w:val="9"/>
    <w:unhideWhenUsed/>
    <w:qFormat/>
    <w:rsid w:val="003B630C"/>
    <w:pPr>
      <w:keepNext/>
      <w:keepLines/>
      <w:numPr>
        <w:ilvl w:val="1"/>
        <w:numId w:val="3"/>
      </w:numPr>
      <w:spacing w:before="200" w:after="0"/>
      <w:outlineLvl w:val="1"/>
    </w:pPr>
    <w:rPr>
      <w:rFonts w:ascii="Montserrat" w:hAnsi="Montserrat" w:cs="Arial"/>
      <w:b/>
      <w:color w:val="00404F"/>
      <w:sz w:val="28"/>
      <w:lang w:val="en-GB"/>
    </w:rPr>
  </w:style>
  <w:style w:type="paragraph" w:styleId="Heading3">
    <w:name w:val="heading 3"/>
    <w:basedOn w:val="Normal"/>
    <w:next w:val="BodyText"/>
    <w:uiPriority w:val="9"/>
    <w:unhideWhenUsed/>
    <w:qFormat/>
    <w:rsid w:val="00B80800"/>
    <w:pPr>
      <w:keepNext/>
      <w:keepLines/>
      <w:numPr>
        <w:ilvl w:val="2"/>
        <w:numId w:val="3"/>
      </w:numPr>
      <w:spacing w:before="200" w:after="0"/>
      <w:outlineLvl w:val="2"/>
    </w:pPr>
    <w:rPr>
      <w:rFonts w:ascii="Montserrat" w:eastAsiaTheme="majorEastAsia" w:hAnsi="Montserrat" w:cstheme="majorBidi"/>
      <w:b/>
      <w:bCs/>
      <w:color w:val="4F81BD" w:themeColor="accent1"/>
    </w:rPr>
  </w:style>
  <w:style w:type="paragraph" w:styleId="Heading4">
    <w:name w:val="heading 4"/>
    <w:basedOn w:val="Normal"/>
    <w:next w:val="BodyText"/>
    <w:uiPriority w:val="9"/>
    <w:unhideWhenUsed/>
    <w:qFormat/>
    <w:pPr>
      <w:keepNext/>
      <w:keepLines/>
      <w:numPr>
        <w:ilvl w:val="3"/>
        <w:numId w:val="3"/>
      </w:numPr>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numPr>
        <w:ilvl w:val="4"/>
        <w:numId w:val="3"/>
      </w:numPr>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numPr>
        <w:ilvl w:val="5"/>
        <w:numId w:val="3"/>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3"/>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3"/>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3"/>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92D17"/>
    <w:pPr>
      <w:spacing w:before="180" w:after="180" w:line="276" w:lineRule="auto"/>
    </w:pPr>
    <w:rPr>
      <w:rFonts w:ascii="Montserrat" w:hAnsi="Montserrat"/>
      <w:sz w:val="22"/>
    </w:rPr>
  </w:style>
  <w:style w:type="paragraph" w:customStyle="1" w:styleId="FirstParagraph">
    <w:name w:val="First Paragraph"/>
    <w:basedOn w:val="BodyText"/>
    <w:qFormat/>
    <w:rsid w:val="005D1167"/>
    <w:rPr>
      <w:sz w:val="20"/>
      <w:szCs w:val="20"/>
      <w:lang w:val="en-GB"/>
    </w:rPr>
  </w:style>
  <w:style w:type="paragraph" w:customStyle="1" w:styleId="Compact">
    <w:name w:val="Compact"/>
    <w:basedOn w:val="BodyText"/>
    <w:link w:val="CompactChar"/>
    <w:qFormat/>
    <w:rsid w:val="005A105C"/>
    <w:pPr>
      <w:numPr>
        <w:numId w:val="1"/>
      </w:numPr>
      <w:spacing w:before="120" w:after="80"/>
      <w:ind w:left="431" w:hanging="431"/>
    </w:pPr>
    <w:rPr>
      <w:sz w:val="20"/>
      <w:szCs w:val="20"/>
      <w:lang w:val="en-GB"/>
    </w:rPr>
  </w:style>
  <w:style w:type="paragraph" w:styleId="Title">
    <w:name w:val="Title"/>
    <w:basedOn w:val="Normal"/>
    <w:next w:val="BodyText"/>
    <w:qFormat/>
    <w:rsid w:val="007046EC"/>
    <w:pPr>
      <w:keepNext/>
      <w:keepLines/>
      <w:spacing w:before="480" w:after="240"/>
    </w:pPr>
    <w:rPr>
      <w:rFonts w:ascii="Montserrat" w:eastAsiaTheme="majorEastAsia" w:hAnsi="Montserrat" w:cstheme="majorBidi"/>
      <w:b/>
      <w:bCs/>
      <w:color w:val="345A8A" w:themeColor="accent1" w:themeShade="B5"/>
      <w:sz w:val="44"/>
      <w:szCs w:val="44"/>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80800"/>
    <w:rPr>
      <w:rFonts w:ascii="Consolas" w:hAnsi="Consolas"/>
      <w:b/>
      <w:sz w:val="20"/>
      <w:szCs w:val="20"/>
      <w:lang w:val="en-GB"/>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bCs/>
      <w:color w:val="365F91" w:themeColor="accent1" w:themeShade="BF"/>
    </w:rPr>
  </w:style>
  <w:style w:type="paragraph" w:customStyle="1" w:styleId="SourceCode">
    <w:name w:val="Source Code"/>
    <w:basedOn w:val="Compact"/>
    <w:link w:val="VerbatimChar"/>
    <w:rsid w:val="00B80800"/>
    <w:rPr>
      <w:rFonts w:ascii="Consolas" w:hAnsi="Consolas"/>
      <w:b/>
    </w:rPr>
  </w:style>
  <w:style w:type="character" w:customStyle="1" w:styleId="KeywordTok">
    <w:name w:val="KeywordTok"/>
    <w:basedOn w:val="VerbatimChar"/>
    <w:rPr>
      <w:rFonts w:ascii="Consolas" w:hAnsi="Consolas"/>
      <w:b w:val="0"/>
      <w:color w:val="007020"/>
      <w:sz w:val="22"/>
      <w:szCs w:val="22"/>
      <w:lang w:val="en-GB"/>
    </w:rPr>
  </w:style>
  <w:style w:type="character" w:customStyle="1" w:styleId="DataTypeTok">
    <w:name w:val="DataTypeTok"/>
    <w:basedOn w:val="VerbatimChar"/>
    <w:rPr>
      <w:rFonts w:ascii="Consolas" w:hAnsi="Consolas"/>
      <w:b/>
      <w:color w:val="902000"/>
      <w:sz w:val="22"/>
      <w:szCs w:val="22"/>
      <w:lang w:val="en-GB"/>
    </w:rPr>
  </w:style>
  <w:style w:type="character" w:customStyle="1" w:styleId="DecValTok">
    <w:name w:val="DecValTok"/>
    <w:basedOn w:val="VerbatimChar"/>
    <w:rPr>
      <w:rFonts w:ascii="Consolas" w:hAnsi="Consolas"/>
      <w:b/>
      <w:color w:val="40A070"/>
      <w:sz w:val="22"/>
      <w:szCs w:val="22"/>
      <w:lang w:val="en-GB"/>
    </w:rPr>
  </w:style>
  <w:style w:type="character" w:customStyle="1" w:styleId="BaseNTok">
    <w:name w:val="BaseNTok"/>
    <w:basedOn w:val="VerbatimChar"/>
    <w:rPr>
      <w:rFonts w:ascii="Consolas" w:hAnsi="Consolas"/>
      <w:b/>
      <w:color w:val="40A070"/>
      <w:sz w:val="22"/>
      <w:szCs w:val="22"/>
      <w:lang w:val="en-GB"/>
    </w:rPr>
  </w:style>
  <w:style w:type="character" w:customStyle="1" w:styleId="FloatTok">
    <w:name w:val="FloatTok"/>
    <w:basedOn w:val="VerbatimChar"/>
    <w:rPr>
      <w:rFonts w:ascii="Consolas" w:hAnsi="Consolas"/>
      <w:b/>
      <w:color w:val="40A070"/>
      <w:sz w:val="22"/>
      <w:szCs w:val="22"/>
      <w:lang w:val="en-GB"/>
    </w:rPr>
  </w:style>
  <w:style w:type="character" w:customStyle="1" w:styleId="ConstantTok">
    <w:name w:val="ConstantTok"/>
    <w:basedOn w:val="VerbatimChar"/>
    <w:rPr>
      <w:rFonts w:ascii="Consolas" w:hAnsi="Consolas"/>
      <w:b/>
      <w:color w:val="880000"/>
      <w:sz w:val="22"/>
      <w:szCs w:val="22"/>
      <w:lang w:val="en-GB"/>
    </w:rPr>
  </w:style>
  <w:style w:type="character" w:customStyle="1" w:styleId="CharTok">
    <w:name w:val="CharTok"/>
    <w:basedOn w:val="VerbatimChar"/>
    <w:rPr>
      <w:rFonts w:ascii="Consolas" w:hAnsi="Consolas"/>
      <w:b/>
      <w:color w:val="4070A0"/>
      <w:sz w:val="22"/>
      <w:szCs w:val="22"/>
      <w:lang w:val="en-GB"/>
    </w:rPr>
  </w:style>
  <w:style w:type="character" w:customStyle="1" w:styleId="SpecialCharTok">
    <w:name w:val="SpecialCharTok"/>
    <w:basedOn w:val="VerbatimChar"/>
    <w:rPr>
      <w:rFonts w:ascii="Consolas" w:hAnsi="Consolas"/>
      <w:b/>
      <w:color w:val="4070A0"/>
      <w:sz w:val="22"/>
      <w:szCs w:val="22"/>
      <w:lang w:val="en-GB"/>
    </w:rPr>
  </w:style>
  <w:style w:type="character" w:customStyle="1" w:styleId="StringTok">
    <w:name w:val="StringTok"/>
    <w:basedOn w:val="VerbatimChar"/>
    <w:rPr>
      <w:rFonts w:ascii="Consolas" w:hAnsi="Consolas"/>
      <w:b/>
      <w:color w:val="4070A0"/>
      <w:sz w:val="22"/>
      <w:szCs w:val="22"/>
      <w:lang w:val="en-GB"/>
    </w:rPr>
  </w:style>
  <w:style w:type="character" w:customStyle="1" w:styleId="VerbatimStringTok">
    <w:name w:val="VerbatimStringTok"/>
    <w:basedOn w:val="VerbatimChar"/>
    <w:rPr>
      <w:rFonts w:ascii="Consolas" w:hAnsi="Consolas"/>
      <w:b/>
      <w:color w:val="4070A0"/>
      <w:sz w:val="22"/>
      <w:szCs w:val="22"/>
      <w:lang w:val="en-GB"/>
    </w:rPr>
  </w:style>
  <w:style w:type="character" w:customStyle="1" w:styleId="SpecialStringTok">
    <w:name w:val="SpecialStringTok"/>
    <w:basedOn w:val="VerbatimChar"/>
    <w:rPr>
      <w:rFonts w:ascii="Consolas" w:hAnsi="Consolas"/>
      <w:b/>
      <w:color w:val="BB6688"/>
      <w:sz w:val="22"/>
      <w:szCs w:val="22"/>
      <w:lang w:val="en-GB"/>
    </w:rPr>
  </w:style>
  <w:style w:type="character" w:customStyle="1" w:styleId="ImportTok">
    <w:name w:val="ImportTok"/>
    <w:basedOn w:val="VerbatimChar"/>
    <w:rPr>
      <w:rFonts w:ascii="Consolas" w:hAnsi="Consolas"/>
      <w:b/>
      <w:sz w:val="22"/>
      <w:szCs w:val="22"/>
      <w:lang w:val="en-GB"/>
    </w:rPr>
  </w:style>
  <w:style w:type="character" w:customStyle="1" w:styleId="CommentTok">
    <w:name w:val="CommentTok"/>
    <w:basedOn w:val="VerbatimChar"/>
    <w:rPr>
      <w:rFonts w:ascii="Consolas" w:hAnsi="Consolas"/>
      <w:b/>
      <w:i/>
      <w:color w:val="60A0B0"/>
      <w:sz w:val="22"/>
      <w:szCs w:val="22"/>
      <w:lang w:val="en-GB"/>
    </w:rPr>
  </w:style>
  <w:style w:type="character" w:customStyle="1" w:styleId="DocumentationTok">
    <w:name w:val="DocumentationTok"/>
    <w:basedOn w:val="VerbatimChar"/>
    <w:rPr>
      <w:rFonts w:ascii="Consolas" w:hAnsi="Consolas"/>
      <w:b/>
      <w:i/>
      <w:color w:val="BA2121"/>
      <w:sz w:val="22"/>
      <w:szCs w:val="22"/>
      <w:lang w:val="en-GB"/>
    </w:rPr>
  </w:style>
  <w:style w:type="character" w:customStyle="1" w:styleId="AnnotationTok">
    <w:name w:val="AnnotationTok"/>
    <w:basedOn w:val="VerbatimChar"/>
    <w:rPr>
      <w:rFonts w:ascii="Consolas" w:hAnsi="Consolas"/>
      <w:b w:val="0"/>
      <w:i/>
      <w:color w:val="60A0B0"/>
      <w:sz w:val="22"/>
      <w:szCs w:val="22"/>
      <w:lang w:val="en-GB"/>
    </w:rPr>
  </w:style>
  <w:style w:type="character" w:customStyle="1" w:styleId="CommentVarTok">
    <w:name w:val="CommentVarTok"/>
    <w:basedOn w:val="VerbatimChar"/>
    <w:rPr>
      <w:rFonts w:ascii="Consolas" w:hAnsi="Consolas"/>
      <w:b w:val="0"/>
      <w:i/>
      <w:color w:val="60A0B0"/>
      <w:sz w:val="22"/>
      <w:szCs w:val="22"/>
      <w:lang w:val="en-GB"/>
    </w:rPr>
  </w:style>
  <w:style w:type="character" w:customStyle="1" w:styleId="OtherTok">
    <w:name w:val="OtherTok"/>
    <w:basedOn w:val="VerbatimChar"/>
    <w:rPr>
      <w:rFonts w:ascii="Consolas" w:hAnsi="Consolas"/>
      <w:b/>
      <w:color w:val="007020"/>
      <w:sz w:val="22"/>
      <w:szCs w:val="22"/>
      <w:lang w:val="en-GB"/>
    </w:rPr>
  </w:style>
  <w:style w:type="character" w:customStyle="1" w:styleId="FunctionTok">
    <w:name w:val="FunctionTok"/>
    <w:basedOn w:val="VerbatimChar"/>
    <w:rPr>
      <w:rFonts w:ascii="Consolas" w:hAnsi="Consolas"/>
      <w:b/>
      <w:color w:val="06287E"/>
      <w:sz w:val="22"/>
      <w:szCs w:val="22"/>
      <w:lang w:val="en-GB"/>
    </w:rPr>
  </w:style>
  <w:style w:type="character" w:customStyle="1" w:styleId="VariableTok">
    <w:name w:val="VariableTok"/>
    <w:basedOn w:val="VerbatimChar"/>
    <w:rPr>
      <w:rFonts w:ascii="Consolas" w:hAnsi="Consolas"/>
      <w:b/>
      <w:color w:val="19177C"/>
      <w:sz w:val="22"/>
      <w:szCs w:val="22"/>
      <w:lang w:val="en-GB"/>
    </w:rPr>
  </w:style>
  <w:style w:type="character" w:customStyle="1" w:styleId="ControlFlowTok">
    <w:name w:val="ControlFlowTok"/>
    <w:basedOn w:val="VerbatimChar"/>
    <w:rPr>
      <w:rFonts w:ascii="Consolas" w:hAnsi="Consolas"/>
      <w:b w:val="0"/>
      <w:color w:val="007020"/>
      <w:sz w:val="22"/>
      <w:szCs w:val="22"/>
      <w:lang w:val="en-GB"/>
    </w:rPr>
  </w:style>
  <w:style w:type="character" w:customStyle="1" w:styleId="OperatorTok">
    <w:name w:val="OperatorTok"/>
    <w:basedOn w:val="VerbatimChar"/>
    <w:rPr>
      <w:rFonts w:ascii="Consolas" w:hAnsi="Consolas"/>
      <w:b/>
      <w:color w:val="666666"/>
      <w:sz w:val="22"/>
      <w:szCs w:val="22"/>
      <w:lang w:val="en-GB"/>
    </w:rPr>
  </w:style>
  <w:style w:type="character" w:customStyle="1" w:styleId="BuiltInTok">
    <w:name w:val="BuiltInTok"/>
    <w:basedOn w:val="VerbatimChar"/>
    <w:rPr>
      <w:rFonts w:ascii="Consolas" w:hAnsi="Consolas"/>
      <w:b/>
      <w:sz w:val="22"/>
      <w:szCs w:val="22"/>
      <w:lang w:val="en-GB"/>
    </w:rPr>
  </w:style>
  <w:style w:type="character" w:customStyle="1" w:styleId="ExtensionTok">
    <w:name w:val="ExtensionTok"/>
    <w:basedOn w:val="VerbatimChar"/>
    <w:rPr>
      <w:rFonts w:ascii="Consolas" w:hAnsi="Consolas"/>
      <w:b/>
      <w:sz w:val="22"/>
      <w:szCs w:val="22"/>
      <w:lang w:val="en-GB"/>
    </w:rPr>
  </w:style>
  <w:style w:type="character" w:customStyle="1" w:styleId="PreprocessorTok">
    <w:name w:val="PreprocessorTok"/>
    <w:basedOn w:val="VerbatimChar"/>
    <w:rPr>
      <w:rFonts w:ascii="Consolas" w:hAnsi="Consolas"/>
      <w:b/>
      <w:color w:val="BC7A00"/>
      <w:sz w:val="22"/>
      <w:szCs w:val="22"/>
      <w:lang w:val="en-GB"/>
    </w:rPr>
  </w:style>
  <w:style w:type="character" w:customStyle="1" w:styleId="AttributeTok">
    <w:name w:val="AttributeTok"/>
    <w:basedOn w:val="VerbatimChar"/>
    <w:rPr>
      <w:rFonts w:ascii="Consolas" w:hAnsi="Consolas"/>
      <w:b/>
      <w:color w:val="7D9029"/>
      <w:sz w:val="22"/>
      <w:szCs w:val="22"/>
      <w:lang w:val="en-GB"/>
    </w:rPr>
  </w:style>
  <w:style w:type="character" w:customStyle="1" w:styleId="RegionMarkerTok">
    <w:name w:val="RegionMarkerTok"/>
    <w:basedOn w:val="VerbatimChar"/>
    <w:rPr>
      <w:rFonts w:ascii="Consolas" w:hAnsi="Consolas"/>
      <w:b/>
      <w:sz w:val="22"/>
      <w:szCs w:val="22"/>
      <w:lang w:val="en-GB"/>
    </w:rPr>
  </w:style>
  <w:style w:type="character" w:customStyle="1" w:styleId="InformationTok">
    <w:name w:val="InformationTok"/>
    <w:basedOn w:val="VerbatimChar"/>
    <w:rPr>
      <w:rFonts w:ascii="Consolas" w:hAnsi="Consolas"/>
      <w:b w:val="0"/>
      <w:i/>
      <w:color w:val="60A0B0"/>
      <w:sz w:val="22"/>
      <w:szCs w:val="22"/>
      <w:lang w:val="en-GB"/>
    </w:rPr>
  </w:style>
  <w:style w:type="character" w:customStyle="1" w:styleId="WarningTok">
    <w:name w:val="WarningTok"/>
    <w:basedOn w:val="VerbatimChar"/>
    <w:rPr>
      <w:rFonts w:ascii="Consolas" w:hAnsi="Consolas"/>
      <w:b w:val="0"/>
      <w:i/>
      <w:color w:val="60A0B0"/>
      <w:sz w:val="22"/>
      <w:szCs w:val="22"/>
      <w:lang w:val="en-GB"/>
    </w:rPr>
  </w:style>
  <w:style w:type="character" w:customStyle="1" w:styleId="AlertTok">
    <w:name w:val="AlertTok"/>
    <w:basedOn w:val="VerbatimChar"/>
    <w:rPr>
      <w:rFonts w:ascii="Consolas" w:hAnsi="Consolas"/>
      <w:b w:val="0"/>
      <w:color w:val="FF0000"/>
      <w:sz w:val="22"/>
      <w:szCs w:val="22"/>
      <w:lang w:val="en-GB"/>
    </w:rPr>
  </w:style>
  <w:style w:type="character" w:customStyle="1" w:styleId="ErrorTok">
    <w:name w:val="ErrorTok"/>
    <w:basedOn w:val="VerbatimChar"/>
    <w:rPr>
      <w:rFonts w:ascii="Consolas" w:hAnsi="Consolas"/>
      <w:b w:val="0"/>
      <w:color w:val="FF0000"/>
      <w:sz w:val="22"/>
      <w:szCs w:val="22"/>
      <w:lang w:val="en-GB"/>
    </w:rPr>
  </w:style>
  <w:style w:type="character" w:customStyle="1" w:styleId="NormalTok">
    <w:name w:val="NormalTok"/>
    <w:basedOn w:val="VerbatimChar"/>
    <w:rPr>
      <w:rFonts w:ascii="Consolas" w:hAnsi="Consolas"/>
      <w:b/>
      <w:sz w:val="22"/>
      <w:szCs w:val="22"/>
      <w:lang w:val="en-GB"/>
    </w:rPr>
  </w:style>
  <w:style w:type="character" w:customStyle="1" w:styleId="BodyTextChar">
    <w:name w:val="Body Text Char"/>
    <w:basedOn w:val="DefaultParagraphFont"/>
    <w:link w:val="BodyText"/>
    <w:rsid w:val="00292D17"/>
    <w:rPr>
      <w:rFonts w:ascii="Montserrat" w:hAnsi="Montserrat"/>
      <w:sz w:val="22"/>
    </w:rPr>
  </w:style>
  <w:style w:type="numbering" w:customStyle="1" w:styleId="Letters">
    <w:name w:val="Letters"/>
    <w:uiPriority w:val="99"/>
    <w:rsid w:val="003B630C"/>
    <w:pPr>
      <w:numPr>
        <w:numId w:val="2"/>
      </w:numPr>
    </w:pPr>
  </w:style>
  <w:style w:type="paragraph" w:styleId="Header">
    <w:name w:val="header"/>
    <w:basedOn w:val="Normal"/>
    <w:link w:val="HeaderChar"/>
    <w:unhideWhenUsed/>
    <w:rsid w:val="007046EC"/>
    <w:pPr>
      <w:tabs>
        <w:tab w:val="center" w:pos="4513"/>
        <w:tab w:val="right" w:pos="9026"/>
      </w:tabs>
      <w:spacing w:after="0"/>
    </w:pPr>
  </w:style>
  <w:style w:type="character" w:customStyle="1" w:styleId="HeaderChar">
    <w:name w:val="Header Char"/>
    <w:basedOn w:val="DefaultParagraphFont"/>
    <w:link w:val="Header"/>
    <w:rsid w:val="007046EC"/>
  </w:style>
  <w:style w:type="paragraph" w:styleId="Footer">
    <w:name w:val="footer"/>
    <w:basedOn w:val="Normal"/>
    <w:link w:val="FooterChar"/>
    <w:unhideWhenUsed/>
    <w:rsid w:val="007046EC"/>
    <w:pPr>
      <w:tabs>
        <w:tab w:val="center" w:pos="4513"/>
        <w:tab w:val="right" w:pos="9026"/>
      </w:tabs>
      <w:spacing w:after="0"/>
    </w:pPr>
  </w:style>
  <w:style w:type="character" w:customStyle="1" w:styleId="FooterChar">
    <w:name w:val="Footer Char"/>
    <w:basedOn w:val="DefaultParagraphFont"/>
    <w:link w:val="Footer"/>
    <w:rsid w:val="007046EC"/>
  </w:style>
  <w:style w:type="paragraph" w:customStyle="1" w:styleId="Compact-2">
    <w:name w:val="Compact-2"/>
    <w:basedOn w:val="Compact"/>
    <w:link w:val="Compact-2Char"/>
    <w:qFormat/>
    <w:rsid w:val="00900ECF"/>
    <w:pPr>
      <w:numPr>
        <w:numId w:val="4"/>
      </w:numPr>
      <w:ind w:left="851"/>
    </w:pPr>
  </w:style>
  <w:style w:type="paragraph" w:customStyle="1" w:styleId="Code">
    <w:name w:val="Code"/>
    <w:basedOn w:val="Compact"/>
    <w:link w:val="CodeChar"/>
    <w:qFormat/>
    <w:rsid w:val="005A105C"/>
    <w:pPr>
      <w:numPr>
        <w:numId w:val="0"/>
      </w:numPr>
      <w:spacing w:before="80"/>
      <w:ind w:left="431"/>
    </w:pPr>
    <w:rPr>
      <w:rFonts w:ascii="Consolas" w:hAnsi="Consolas"/>
    </w:rPr>
  </w:style>
  <w:style w:type="character" w:customStyle="1" w:styleId="CompactChar">
    <w:name w:val="Compact Char"/>
    <w:basedOn w:val="BodyTextChar"/>
    <w:link w:val="Compact"/>
    <w:rsid w:val="005A105C"/>
    <w:rPr>
      <w:rFonts w:ascii="Montserrat" w:hAnsi="Montserrat"/>
      <w:sz w:val="20"/>
      <w:szCs w:val="20"/>
      <w:lang w:val="en-GB"/>
    </w:rPr>
  </w:style>
  <w:style w:type="character" w:customStyle="1" w:styleId="Compact-2Char">
    <w:name w:val="Compact-2 Char"/>
    <w:basedOn w:val="CompactChar"/>
    <w:link w:val="Compact-2"/>
    <w:rsid w:val="00900ECF"/>
    <w:rPr>
      <w:rFonts w:ascii="Montserrat" w:hAnsi="Montserrat"/>
      <w:sz w:val="20"/>
      <w:szCs w:val="20"/>
      <w:lang w:val="en-GB"/>
    </w:rPr>
  </w:style>
  <w:style w:type="character" w:customStyle="1" w:styleId="CodeChar">
    <w:name w:val="Code Char"/>
    <w:basedOn w:val="CompactChar"/>
    <w:link w:val="Code"/>
    <w:rsid w:val="005A105C"/>
    <w:rPr>
      <w:rFonts w:ascii="Consolas" w:hAnsi="Consola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ocalhost:8080/jenkins" TargetMode="External"/><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8080/jenkin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rontab.guru/examples.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OneDrive\Documents%20(OneDrive)\Custom%20Office%20Templates\Lab%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Lab Document.dotx</Template>
  <TotalTime>194</TotalTime>
  <Pages>14</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Burgess</dc:creator>
  <cp:keywords/>
  <cp:lastModifiedBy>Baradaran, Mike</cp:lastModifiedBy>
  <cp:revision>8</cp:revision>
  <cp:lastPrinted>2020-10-15T10:36:00Z</cp:lastPrinted>
  <dcterms:created xsi:type="dcterms:W3CDTF">2020-10-14T15:34:00Z</dcterms:created>
  <dcterms:modified xsi:type="dcterms:W3CDTF">2023-06-30T08:12:00Z</dcterms:modified>
</cp:coreProperties>
</file>